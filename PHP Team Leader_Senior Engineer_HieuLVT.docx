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258"/>
        <w:pBdr/>
        <w:spacing/>
        <w:ind/>
        <w:rPr/>
      </w:pPr>
      <w:r>
        <w:t xml:space="preserve">Curriculum</w:t>
      </w:r>
      <w:r>
        <w:t xml:space="preserve"> vitae</w:t>
      </w:r>
      <w:r/>
    </w:p>
    <w:tbl>
      <w:tblPr>
        <w:tblInd w:w="108" w:type="dxa"/>
        <w:tblW w:w="10936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single" w:color="c0c0c0" w:sz="8" w:space="0"/>
          <w:insideV w:val="single" w:color="c0c0c0" w:sz="8" w:space="0"/>
        </w:tblBorders>
        <w:tblLayout w:type="autofit"/>
        <w:tblLook w:val="01E0" w:firstRow="1" w:lastRow="1" w:firstColumn="1" w:lastColumn="1" w:noHBand="0" w:noVBand="0"/>
      </w:tblPr>
      <w:tblGrid>
        <w:gridCol w:w="2792"/>
        <w:gridCol w:w="1550"/>
        <w:gridCol w:w="6594"/>
      </w:tblGrid>
      <w:tr>
        <w:trPr>
          <w:trHeight w:val="380"/>
        </w:trPr>
        <w:tc>
          <w:tcPr>
            <w:gridSpan w:val="3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10936" w:type="dxa"/>
            <w:vAlign w:val="top"/>
            <w:textDirection w:val="lrTb"/>
            <w:noWrap w:val="false"/>
          </w:tcPr>
          <w:p>
            <w:pPr>
              <w:pStyle w:val="1266"/>
              <w:pBdr/>
              <w:spacing/>
              <w:ind/>
              <w:rPr/>
            </w:pPr>
            <w:r>
              <w:t xml:space="preserve">PERSONAL DETAILS</w:t>
            </w:r>
            <w:r/>
          </w:p>
        </w:tc>
      </w:tr>
      <w:tr>
        <w:trPr>
          <w:trHeight w:val="638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2792" w:type="dxa"/>
            <w:vAlign w:val="top"/>
            <w:vMerge w:val="restart"/>
            <w:textDirection w:val="lrTb"/>
            <w:noWrap w:val="false"/>
          </w:tcPr>
          <w:p>
            <w:pPr>
              <w:pStyle w:val="1245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35633" cy="1873656"/>
                      <wp:effectExtent l="0" t="0" r="0" b="0"/>
                      <wp:docPr id="4" name="_x0000_i1026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 descr="IMG_20190402_215111"/>
                              <pic:cNvPicPr/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35633" cy="18736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128.79pt;height:147.53pt;mso-wrap-distance-left:0.00pt;mso-wrap-distance-top:0.00pt;mso-wrap-distance-right:0.00pt;mso-wrap-distance-bottom:0.00pt;z-index:1;" stroked="f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6" w:space="0"/>
              <w:right w:val="single" w:color="c0c0c0" w:sz="6" w:space="0"/>
            </w:tcBorders>
            <w:tcW w:w="1550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</w:t>
            </w:r>
            <w:r>
              <w:rPr>
                <w:sz w:val="20"/>
                <w:szCs w:val="20"/>
              </w:rPr>
              <w:t xml:space="preserve">irst</w:t>
            </w:r>
            <w:r>
              <w:rPr>
                <w:sz w:val="20"/>
                <w:szCs w:val="20"/>
              </w:rPr>
              <w:t xml:space="preserve"> Name</w:t>
            </w:r>
            <w:r>
              <w:rPr>
                <w:rFonts w:cs="Arial"/>
                <w:sz w:val="20"/>
                <w:szCs w:val="20"/>
              </w:rPr>
            </w:r>
            <w:r>
              <w:rPr>
                <w:rFonts w:cs="Arial"/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6" w:space="0"/>
              <w:bottom w:val="single" w:color="c0c0c0" w:sz="6" w:space="0"/>
              <w:right w:val="single" w:color="c0c0c0" w:sz="8" w:space="0"/>
            </w:tcBorders>
            <w:tcW w:w="6594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Hieu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547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2792" w:type="dxa"/>
            <w:vAlign w:val="top"/>
            <w:vMerge w:val="continue"/>
            <w:textDirection w:val="lrTb"/>
            <w:noWrap w:val="false"/>
          </w:tcPr>
          <w:p>
            <w:pPr>
              <w:pStyle w:val="1245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c0c0c0" w:sz="6" w:space="0"/>
              <w:left w:val="single" w:color="c0c0c0" w:sz="8" w:space="0"/>
              <w:bottom w:val="single" w:color="c0c0c0" w:sz="6" w:space="0"/>
              <w:right w:val="single" w:color="c0c0c0" w:sz="6" w:space="0"/>
            </w:tcBorders>
            <w:tcW w:w="1550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Full</w:t>
            </w:r>
            <w:r>
              <w:rPr>
                <w:sz w:val="20"/>
                <w:szCs w:val="20"/>
              </w:rPr>
              <w:t xml:space="preserve"> Name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8" w:space="0"/>
            </w:tcBorders>
            <w:tcW w:w="6594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Luong</w:t>
            </w:r>
            <w:r>
              <w:rPr>
                <w:sz w:val="20"/>
                <w:szCs w:val="20"/>
              </w:rPr>
              <w:t xml:space="preserve"> Vu Thanh Hieu (</w:t>
            </w:r>
            <w:r>
              <w:rPr>
                <w:sz w:val="20"/>
                <w:szCs w:val="20"/>
              </w:rPr>
              <w:t xml:space="preserve">Lương </w:t>
            </w:r>
            <w:r>
              <w:rPr>
                <w:sz w:val="20"/>
                <w:szCs w:val="20"/>
              </w:rPr>
              <w:t xml:space="preserve">Vũ </w:t>
            </w:r>
            <w:r>
              <w:rPr>
                <w:sz w:val="20"/>
                <w:szCs w:val="20"/>
              </w:rPr>
              <w:t xml:space="preserve">Thanh </w:t>
            </w:r>
            <w:r>
              <w:rPr>
                <w:sz w:val="20"/>
                <w:szCs w:val="20"/>
              </w:rPr>
              <w:t xml:space="preserve">Hiếu)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547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2792" w:type="dxa"/>
            <w:vAlign w:val="top"/>
            <w:vMerge w:val="continue"/>
            <w:textDirection w:val="lrTb"/>
            <w:noWrap w:val="false"/>
          </w:tcPr>
          <w:p>
            <w:pPr>
              <w:pStyle w:val="1245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c0c0c0" w:sz="6" w:space="0"/>
              <w:left w:val="single" w:color="c0c0c0" w:sz="8" w:space="0"/>
              <w:bottom w:val="single" w:color="c0c0c0" w:sz="6" w:space="0"/>
              <w:right w:val="single" w:color="c0c0c0" w:sz="6" w:space="0"/>
            </w:tcBorders>
            <w:tcW w:w="1550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Address</w:t>
            </w:r>
            <w:r>
              <w:rPr>
                <w:rFonts w:cs="Arial"/>
                <w:sz w:val="20"/>
                <w:szCs w:val="20"/>
              </w:rPr>
            </w:r>
            <w:r>
              <w:rPr>
                <w:rFonts w:cs="Arial"/>
                <w:sz w:val="20"/>
                <w:szCs w:val="20"/>
              </w:rPr>
            </w:r>
          </w:p>
        </w:tc>
        <w:tc>
          <w:tcPr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8" w:space="0"/>
            </w:tcBorders>
            <w:tcW w:w="6594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Ngu Nhac</w:t>
            </w:r>
            <w:r>
              <w:rPr>
                <w:sz w:val="20"/>
                <w:szCs w:val="20"/>
              </w:rPr>
              <w:t xml:space="preserve"> street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Hoang Mai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z w:val="20"/>
                <w:szCs w:val="20"/>
              </w:rPr>
              <w:t xml:space="preserve"> Ha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Noi</w:t>
            </w:r>
            <w:r>
              <w:rPr>
                <w:sz w:val="20"/>
                <w:szCs w:val="20"/>
              </w:rPr>
              <w:t xml:space="preserve">, Viet Nam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547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2792" w:type="dxa"/>
            <w:vAlign w:val="top"/>
            <w:vMerge w:val="continue"/>
            <w:textDirection w:val="lrTb"/>
            <w:noWrap w:val="false"/>
          </w:tcPr>
          <w:p>
            <w:pPr>
              <w:pStyle w:val="1245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c0c0c0" w:sz="6" w:space="0"/>
              <w:left w:val="single" w:color="c0c0c0" w:sz="8" w:space="0"/>
              <w:bottom w:val="single" w:color="c0c0c0" w:sz="6" w:space="0"/>
              <w:right w:val="single" w:color="c0c0c0" w:sz="6" w:space="0"/>
            </w:tcBorders>
            <w:tcW w:w="1550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Mobile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8" w:space="0"/>
            </w:tcBorders>
            <w:tcW w:w="6594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</w:t>
            </w:r>
            <w:r>
              <w:rPr>
                <w:sz w:val="20"/>
                <w:szCs w:val="20"/>
              </w:rPr>
              <w:t xml:space="preserve">+84)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0</w:t>
            </w:r>
            <w:r>
              <w:rPr>
                <w:sz w:val="20"/>
                <w:szCs w:val="20"/>
              </w:rPr>
              <w:t xml:space="preserve">918322924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547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2792" w:type="dxa"/>
            <w:vAlign w:val="top"/>
            <w:vMerge w:val="continue"/>
            <w:textDirection w:val="lrTb"/>
            <w:noWrap w:val="false"/>
          </w:tcPr>
          <w:p>
            <w:pPr>
              <w:pStyle w:val="1245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c0c0c0" w:sz="6" w:space="0"/>
              <w:left w:val="single" w:color="c0c0c0" w:sz="8" w:space="0"/>
              <w:bottom w:val="single" w:color="c0c0c0" w:sz="8" w:space="0"/>
              <w:right w:val="single" w:color="c0c0c0" w:sz="6" w:space="0"/>
            </w:tcBorders>
            <w:tcW w:w="1550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Email</w:t>
            </w:r>
            <w:r>
              <w:rPr>
                <w:sz w:val="20"/>
                <w:szCs w:val="20"/>
              </w:rPr>
              <w:t xml:space="preserve">              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6" w:space="0"/>
              <w:left w:val="single" w:color="c0c0c0" w:sz="6" w:space="0"/>
              <w:bottom w:val="single" w:color="c0c0c0" w:sz="8" w:space="0"/>
              <w:right w:val="single" w:color="c0c0c0" w:sz="8" w:space="0"/>
            </w:tcBorders>
            <w:tcW w:w="6594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</w:t>
            </w:r>
            <w:r>
              <w:rPr>
                <w:sz w:val="20"/>
                <w:szCs w:val="20"/>
              </w:rPr>
              <w:t xml:space="preserve">ieulvt128@gmail.com</w:t>
            </w: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HYPERLINK "mailto:luong.vu.thanh.hieu@vsi-international.com" </w:instrText>
            </w:r>
            <w:r>
              <w:rPr>
                <w:sz w:val="20"/>
                <w:szCs w:val="20"/>
              </w:rPr>
              <w:fldChar w:fldCharType="separate"/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1267"/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Ind w:w="108" w:type="dxa"/>
        <w:tblW w:w="10936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single" w:color="c0c0c0" w:sz="8" w:space="0"/>
          <w:insideV w:val="single" w:color="c0c0c0" w:sz="8" w:space="0"/>
        </w:tblBorders>
        <w:tblLayout w:type="fixed"/>
        <w:tblLook w:val="01E0" w:firstRow="1" w:lastRow="1" w:firstColumn="1" w:lastColumn="1" w:noHBand="0" w:noVBand="0"/>
      </w:tblPr>
      <w:tblGrid>
        <w:gridCol w:w="10936"/>
      </w:tblGrid>
      <w:tr>
        <w:trPr>
          <w:trHeight w:val="47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10936" w:type="dxa"/>
            <w:vAlign w:val="top"/>
            <w:textDirection w:val="lrTb"/>
            <w:noWrap w:val="false"/>
          </w:tcPr>
          <w:p>
            <w:pPr>
              <w:pStyle w:val="1266"/>
              <w:pBdr/>
              <w:spacing/>
              <w:ind/>
              <w:rPr/>
            </w:pPr>
            <w:r>
              <w:t xml:space="preserve">SUMMARY INFORMATION</w:t>
            </w:r>
            <w:r/>
          </w:p>
        </w:tc>
      </w:tr>
      <w:tr>
        <w:trPr>
          <w:trHeight w:val="625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10936" w:type="dxa"/>
            <w:vAlign w:val="top"/>
            <w:textDirection w:val="lrTb"/>
            <w:noWrap w:val="false"/>
          </w:tcPr>
          <w:p>
            <w:pPr>
              <w:pStyle w:val="1268"/>
              <w:numPr>
                <w:ilvl w:val="0"/>
                <w:numId w:val="14"/>
              </w:num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Over 2 years of experience leading developer team and managing offshore projects.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numPr>
                <w:ilvl w:val="0"/>
                <w:numId w:val="14"/>
              </w:num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Strong experience in using PHP (Laravel) and MySQL to develop websites and web services. Proficient in MVC, OOP programming</w:t>
            </w:r>
            <w:r>
              <w:rPr>
                <w:sz w:val="20"/>
                <w:szCs w:val="20"/>
              </w:rPr>
              <w:t xml:space="preserve">, design patterns, and REST API</w:t>
            </w:r>
            <w:r>
              <w:rPr>
                <w:sz w:val="20"/>
                <w:szCs w:val="20"/>
              </w:rPr>
              <w:t xml:space="preserve">, GraphQL.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numPr>
                <w:ilvl w:val="0"/>
                <w:numId w:val="14"/>
              </w:num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Experience in client-side development using HTML, CSS, JavaScript, jQuery and Reactjs.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numPr>
                <w:ilvl w:val="0"/>
                <w:numId w:val="14"/>
              </w:num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Proficient in MySQL, </w:t>
            </w:r>
            <w:r>
              <w:rPr>
                <w:sz w:val="20"/>
                <w:szCs w:val="20"/>
              </w:rPr>
              <w:t xml:space="preserve">have experience in use </w:t>
            </w:r>
            <w:r>
              <w:rPr>
                <w:sz w:val="20"/>
                <w:szCs w:val="20"/>
              </w:rPr>
              <w:t xml:space="preserve">MongoDB, </w:t>
            </w:r>
            <w:r>
              <w:rPr>
                <w:sz w:val="20"/>
                <w:szCs w:val="20"/>
              </w:rPr>
              <w:t xml:space="preserve">PostgreSQL, Redis.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numPr>
                <w:ilvl w:val="0"/>
                <w:numId w:val="14"/>
              </w:num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Experience in developing payment apps on e-commerce platforms such as Shopify, Easystore, WordPress WooCommerce, Magento, and OpenCart.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numPr>
                <w:ilvl w:val="0"/>
                <w:numId w:val="14"/>
              </w:num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Skilled in working with Linux environments (CentOS/Ubuntu), web servers (Apache, Nginx), Docker.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numPr>
                <w:ilvl w:val="0"/>
                <w:numId w:val="14"/>
              </w:num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Proficient in using SVN and GIT.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numPr>
                <w:ilvl w:val="0"/>
                <w:numId w:val="14"/>
              </w:num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E</w:t>
            </w:r>
            <w:r>
              <w:rPr>
                <w:sz w:val="20"/>
                <w:szCs w:val="20"/>
              </w:rPr>
              <w:t xml:space="preserve">ager to learn new technologies. </w:t>
            </w:r>
            <w:r>
              <w:rPr>
                <w:sz w:val="20"/>
                <w:szCs w:val="20"/>
              </w:rPr>
              <w:t xml:space="preserve">Consciously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l</w:t>
            </w:r>
            <w:r>
              <w:rPr>
                <w:sz w:val="20"/>
                <w:szCs w:val="20"/>
              </w:rPr>
              <w:t xml:space="preserve">everage AI tool to resolve problem and improve productivity. Having knowledge and experience in developing features that integrate to AI.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numPr>
                <w:ilvl w:val="0"/>
                <w:numId w:val="14"/>
              </w:num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Good at reading English documentation </w:t>
            </w:r>
            <w:r>
              <w:rPr>
                <w:sz w:val="20"/>
                <w:szCs w:val="20"/>
              </w:rPr>
              <w:t xml:space="preserve">and</w:t>
            </w:r>
            <w:r>
              <w:rPr>
                <w:sz w:val="20"/>
                <w:szCs w:val="20"/>
              </w:rPr>
              <w:t xml:space="preserve"> basic communicating in English.</w:t>
            </w:r>
            <w:r>
              <w:rPr>
                <w:sz w:val="20"/>
                <w:szCs w:val="20"/>
              </w:rPr>
              <w:t xml:space="preserve"> Strong teamwork skills, flexible, responsible, and reliable in work. Able to work under high pressure with experience in Agile/Scrum methodologies.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1267"/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1267"/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Ind w:w="108" w:type="dxa"/>
        <w:tblW w:w="10936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single" w:color="c0c0c0" w:sz="8" w:space="0"/>
          <w:insideV w:val="single" w:color="c0c0c0" w:sz="8" w:space="0"/>
        </w:tblBorders>
        <w:tblLayout w:type="autofit"/>
        <w:tblLook w:val="01E0" w:firstRow="1" w:lastRow="1" w:firstColumn="1" w:lastColumn="1" w:noHBand="0" w:noVBand="0"/>
      </w:tblPr>
      <w:tblGrid>
        <w:gridCol w:w="2289"/>
        <w:gridCol w:w="8647"/>
      </w:tblGrid>
      <w:tr>
        <w:trPr>
          <w:trHeight w:val="505"/>
        </w:trPr>
        <w:tc>
          <w:tcPr>
            <w:gridSpan w:val="2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10936" w:type="dxa"/>
            <w:vAlign w:val="top"/>
            <w:textDirection w:val="lrTb"/>
            <w:noWrap w:val="false"/>
          </w:tcPr>
          <w:p>
            <w:pPr>
              <w:pStyle w:val="1266"/>
              <w:pBdr/>
              <w:spacing/>
              <w:ind/>
              <w:rPr/>
            </w:pPr>
            <w:r>
              <w:t xml:space="preserve">EMPLOYMENT HISTORY</w:t>
            </w:r>
            <w:r/>
          </w:p>
        </w:tc>
      </w:tr>
      <w:tr>
        <w:trPr>
          <w:trHeight w:val="1076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2289" w:type="dxa"/>
            <w:vAlign w:val="top"/>
            <w:vMerge w:val="restart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From: 10/2024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To: </w:t>
            </w:r>
            <w:r>
              <w:rPr>
                <w:sz w:val="20"/>
                <w:szCs w:val="20"/>
              </w:rPr>
              <w:t xml:space="preserve">Present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8647" w:type="dxa"/>
            <w:vAlign w:val="top"/>
            <w:vMerge w:val="restart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Working as technical freelancer</w:t>
            </w:r>
            <w:r>
              <w:rPr>
                <w:sz w:val="20"/>
                <w:szCs w:val="20"/>
              </w:rPr>
              <w:t xml:space="preserve">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</w:rPr>
              <w:t xml:space="preserve">- Study new technologies.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- Building side projects.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rPr>
          <w:trHeight w:val="505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2289" w:type="dxa"/>
            <w:vAlign w:val="top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From: 11/2020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To: </w:t>
            </w:r>
            <w:r>
              <w:rPr>
                <w:sz w:val="20"/>
                <w:szCs w:val="20"/>
              </w:rPr>
              <w:t xml:space="preserve">0</w:t>
            </w:r>
            <w:r>
              <w:rPr>
                <w:sz w:val="20"/>
                <w:szCs w:val="20"/>
              </w:rPr>
              <w:t xml:space="preserve">9/2024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6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8647" w:type="dxa"/>
            <w:vAlign w:val="top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Company: Fi</w:t>
            </w:r>
            <w:r>
              <w:rPr>
                <w:sz w:val="20"/>
                <w:szCs w:val="20"/>
              </w:rPr>
              <w:t xml:space="preserve">tech JSC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Job Title: Senior Software Engineer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Job Description: </w:t>
            </w:r>
            <w:r>
              <w:rPr>
                <w:sz w:val="20"/>
                <w:szCs w:val="20"/>
              </w:rPr>
              <w:t xml:space="preserve">Participate in developing products for the Malaysian market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Developing the payment gateway and </w:t>
            </w:r>
            <w:r>
              <w:rPr>
                <w:sz w:val="20"/>
                <w:szCs w:val="20"/>
              </w:rPr>
              <w:t xml:space="preserve">the </w:t>
            </w:r>
            <w:r>
              <w:rPr>
                <w:sz w:val="20"/>
                <w:szCs w:val="20"/>
              </w:rPr>
              <w:t xml:space="preserve">APIs for merchant.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Develop apps/extensions(Wordpress, Magento, Opencart, Easystore, Shopify) for the merchant to integrate to the payment gateway.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</w:rPr>
              <w:t xml:space="preserve">- Building e-commerce solutions</w:t>
            </w:r>
            <w:r>
              <w:rPr>
                <w:sz w:val="20"/>
                <w:szCs w:val="20"/>
              </w:rPr>
              <w:t xml:space="preserve">.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</w:rPr>
              <w:t xml:space="preserve">- Writing technical document</w:t>
            </w:r>
            <w:r>
              <w:rPr>
                <w:sz w:val="20"/>
                <w:szCs w:val="20"/>
              </w:rPr>
              <w:t xml:space="preserve">.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rPr>
          <w:trHeight w:val="65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2289" w:type="dxa"/>
            <w:vAlign w:val="top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From: </w:t>
            </w:r>
            <w:r>
              <w:rPr>
                <w:sz w:val="20"/>
                <w:szCs w:val="20"/>
              </w:rPr>
              <w:t xml:space="preserve">0</w:t>
            </w:r>
            <w:r>
              <w:rPr>
                <w:sz w:val="20"/>
                <w:szCs w:val="20"/>
              </w:rPr>
              <w:t xml:space="preserve">4/2019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To: </w:t>
            </w:r>
            <w:r>
              <w:rPr>
                <w:sz w:val="20"/>
                <w:szCs w:val="20"/>
              </w:rPr>
              <w:t xml:space="preserve">0</w:t>
            </w:r>
            <w:r>
              <w:rPr>
                <w:sz w:val="20"/>
                <w:szCs w:val="20"/>
              </w:rPr>
              <w:t xml:space="preserve">6/2020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8647" w:type="dxa"/>
            <w:vAlign w:val="top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Company: D</w:t>
            </w:r>
            <w:r>
              <w:rPr>
                <w:sz w:val="20"/>
                <w:szCs w:val="20"/>
              </w:rPr>
              <w:t xml:space="preserve">i Chung</w:t>
            </w:r>
            <w:r>
              <w:rPr>
                <w:sz w:val="20"/>
                <w:szCs w:val="20"/>
              </w:rPr>
              <w:t xml:space="preserve"> JSC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Job Title: </w:t>
            </w:r>
            <w:r>
              <w:rPr>
                <w:sz w:val="20"/>
                <w:szCs w:val="20"/>
              </w:rPr>
              <w:t xml:space="preserve">Senior </w:t>
            </w:r>
            <w:r>
              <w:rPr>
                <w:sz w:val="20"/>
                <w:szCs w:val="20"/>
              </w:rPr>
              <w:t xml:space="preserve">Software Engineer, </w:t>
            </w:r>
            <w:r>
              <w:rPr>
                <w:sz w:val="20"/>
                <w:szCs w:val="20"/>
              </w:rPr>
              <w:t xml:space="preserve">Team </w:t>
            </w:r>
            <w:r>
              <w:rPr>
                <w:sz w:val="20"/>
                <w:szCs w:val="20"/>
              </w:rPr>
              <w:t xml:space="preserve">leader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Job Description: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 xml:space="preserve">M</w:t>
            </w:r>
            <w:r>
              <w:rPr>
                <w:sz w:val="20"/>
                <w:szCs w:val="20"/>
              </w:rPr>
              <w:t xml:space="preserve">aintain and</w:t>
            </w:r>
            <w:r>
              <w:rPr>
                <w:sz w:val="20"/>
                <w:szCs w:val="20"/>
              </w:rPr>
              <w:t xml:space="preserve"> develop the </w:t>
            </w:r>
            <w:r>
              <w:rPr>
                <w:sz w:val="20"/>
                <w:szCs w:val="20"/>
              </w:rPr>
              <w:t xml:space="preserve">new features for </w:t>
            </w:r>
            <w:r>
              <w:rPr>
                <w:sz w:val="20"/>
                <w:szCs w:val="20"/>
              </w:rPr>
              <w:t xml:space="preserve">company’s </w:t>
            </w:r>
            <w:r>
              <w:rPr>
                <w:sz w:val="20"/>
                <w:szCs w:val="20"/>
              </w:rPr>
              <w:t xml:space="preserve">products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Support and working with partner’s technician to integrate service of company.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</w:rPr>
              <w:t xml:space="preserve">- Study and integrate with outside service or system when needed.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 xml:space="preserve">Lead </w:t>
            </w:r>
            <w:r>
              <w:rPr>
                <w:sz w:val="20"/>
                <w:szCs w:val="20"/>
              </w:rPr>
              <w:t xml:space="preserve">PHP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team</w:t>
            </w:r>
            <w:r>
              <w:rPr>
                <w:sz w:val="20"/>
                <w:szCs w:val="20"/>
              </w:rPr>
              <w:t xml:space="preserve">.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rPr>
          <w:trHeight w:val="65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2289" w:type="dxa"/>
            <w:vAlign w:val="top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From: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0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/201</w:t>
            </w:r>
            <w:r>
              <w:rPr>
                <w:sz w:val="20"/>
                <w:szCs w:val="20"/>
              </w:rPr>
              <w:t xml:space="preserve">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11/2018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8647" w:type="dxa"/>
            <w:vAlign w:val="top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Company: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VietSoftware International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Job Title:</w:t>
            </w:r>
            <w:r>
              <w:rPr>
                <w:sz w:val="20"/>
                <w:szCs w:val="20"/>
              </w:rPr>
              <w:t xml:space="preserve"> Senior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Software Engineer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Team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Leader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Job Description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 xml:space="preserve">Responsible for the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the software development</w:t>
            </w:r>
            <w:r>
              <w:rPr>
                <w:sz w:val="20"/>
                <w:szCs w:val="20"/>
              </w:rPr>
              <w:t xml:space="preserve"> by participating </w:t>
            </w:r>
            <w:r>
              <w:rPr>
                <w:sz w:val="20"/>
                <w:szCs w:val="20"/>
              </w:rPr>
              <w:t xml:space="preserve">in the </w:t>
            </w:r>
            <w:r>
              <w:rPr>
                <w:sz w:val="20"/>
                <w:szCs w:val="20"/>
              </w:rPr>
              <w:t xml:space="preserve">design/</w:t>
            </w:r>
            <w:r>
              <w:rPr>
                <w:sz w:val="20"/>
                <w:szCs w:val="20"/>
              </w:rPr>
              <w:t xml:space="preserve">definition,</w:t>
            </w:r>
            <w:r>
              <w:rPr>
                <w:sz w:val="20"/>
                <w:szCs w:val="20"/>
              </w:rPr>
              <w:t xml:space="preserve"> coding,</w:t>
            </w:r>
            <w:r>
              <w:rPr>
                <w:sz w:val="20"/>
                <w:szCs w:val="20"/>
              </w:rPr>
              <w:t xml:space="preserve"> testing,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fixing bug </w:t>
            </w:r>
            <w:r>
              <w:rPr>
                <w:sz w:val="20"/>
                <w:szCs w:val="20"/>
              </w:rPr>
              <w:t xml:space="preserve">and other technical aspects of software projects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W</w:t>
            </w:r>
            <w:r>
              <w:rPr>
                <w:sz w:val="20"/>
                <w:szCs w:val="20"/>
              </w:rPr>
              <w:t xml:space="preserve">orking with customer</w:t>
            </w:r>
            <w:r>
              <w:rPr>
                <w:sz w:val="20"/>
                <w:szCs w:val="20"/>
              </w:rPr>
              <w:t xml:space="preserve">s for planning, estimation, resolve issues.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- Lead and manage developer team. Training new team members.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- Participate to hire </w:t>
            </w:r>
            <w:r>
              <w:rPr>
                <w:sz w:val="20"/>
                <w:szCs w:val="20"/>
              </w:rPr>
              <w:t xml:space="preserve">developer </w:t>
            </w:r>
            <w:r>
              <w:rPr>
                <w:sz w:val="20"/>
                <w:szCs w:val="20"/>
              </w:rPr>
              <w:t xml:space="preserve">for </w:t>
            </w:r>
            <w:r>
              <w:rPr>
                <w:sz w:val="20"/>
                <w:szCs w:val="20"/>
              </w:rPr>
              <w:t xml:space="preserve">the </w:t>
            </w:r>
            <w:r>
              <w:rPr>
                <w:sz w:val="20"/>
                <w:szCs w:val="20"/>
              </w:rPr>
              <w:t xml:space="preserve">team</w:t>
            </w:r>
            <w:r>
              <w:rPr>
                <w:sz w:val="20"/>
                <w:szCs w:val="20"/>
              </w:rPr>
              <w:t xml:space="preserve">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65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2289" w:type="dxa"/>
            <w:vAlign w:val="top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From: </w:t>
            </w:r>
            <w:r>
              <w:rPr>
                <w:sz w:val="20"/>
                <w:szCs w:val="20"/>
              </w:rPr>
              <w:t xml:space="preserve">0</w:t>
            </w:r>
            <w:r>
              <w:rPr>
                <w:sz w:val="20"/>
                <w:szCs w:val="20"/>
              </w:rPr>
              <w:t xml:space="preserve">4</w:t>
            </w:r>
            <w:r>
              <w:rPr>
                <w:sz w:val="20"/>
                <w:szCs w:val="20"/>
              </w:rPr>
              <w:t xml:space="preserve">/201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To: </w:t>
            </w:r>
            <w:r>
              <w:rPr>
                <w:sz w:val="20"/>
                <w:szCs w:val="20"/>
              </w:rPr>
              <w:t xml:space="preserve">04</w:t>
            </w:r>
            <w:r>
              <w:rPr>
                <w:sz w:val="20"/>
                <w:szCs w:val="20"/>
              </w:rPr>
              <w:t xml:space="preserve">/201</w:t>
            </w:r>
            <w:r>
              <w:rPr>
                <w:sz w:val="20"/>
                <w:szCs w:val="20"/>
              </w:rPr>
              <w:t xml:space="preserve">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8647" w:type="dxa"/>
            <w:vAlign w:val="top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Company: </w:t>
            </w:r>
            <w:r>
              <w:rPr>
                <w:sz w:val="20"/>
                <w:szCs w:val="20"/>
              </w:rPr>
              <w:t xml:space="preserve">VNP</w:t>
            </w:r>
            <w:r>
              <w:rPr>
                <w:sz w:val="20"/>
                <w:szCs w:val="20"/>
              </w:rPr>
              <w:t xml:space="preserve"> Group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Job Title: Software Engineer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Job Description:</w:t>
            </w:r>
            <w:r>
              <w:rPr>
                <w:sz w:val="20"/>
                <w:szCs w:val="20"/>
              </w:rPr>
              <w:t xml:space="preserve"> Participating in design, coding and testing for company products</w:t>
            </w:r>
            <w:r>
              <w:rPr>
                <w:sz w:val="20"/>
                <w:szCs w:val="20"/>
              </w:rPr>
              <w:t xml:space="preserve">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1267"/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1267"/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Ind w:w="108" w:type="dxa"/>
        <w:tblW w:w="10941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single" w:color="c0c0c0" w:sz="8" w:space="0"/>
          <w:insideV w:val="single" w:color="c0c0c0" w:sz="8" w:space="0"/>
        </w:tblBorders>
        <w:tblLayout w:type="autofit"/>
        <w:tblLook w:val="01E0" w:firstRow="1" w:lastRow="1" w:firstColumn="1" w:lastColumn="1" w:noHBand="0" w:noVBand="0"/>
      </w:tblPr>
      <w:tblGrid>
        <w:gridCol w:w="2268"/>
        <w:gridCol w:w="8673"/>
      </w:tblGrid>
      <w:tr>
        <w:trPr>
          <w:trHeight w:val="425"/>
        </w:trPr>
        <w:tc>
          <w:tcPr>
            <w:gridSpan w:val="2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10941" w:type="dxa"/>
            <w:vAlign w:val="top"/>
            <w:textDirection w:val="lrTb"/>
            <w:noWrap w:val="false"/>
          </w:tcPr>
          <w:p>
            <w:pPr>
              <w:pStyle w:val="1266"/>
              <w:pBdr/>
              <w:spacing/>
              <w:ind/>
              <w:rPr/>
            </w:pPr>
            <w:r>
              <w:t xml:space="preserve">EDUCATION HISTORY</w:t>
            </w:r>
            <w:r/>
          </w:p>
        </w:tc>
      </w:tr>
      <w:tr>
        <w:trPr>
          <w:trHeight w:val="629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2268" w:type="dxa"/>
            <w:vAlign w:val="top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From: 10/2006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To: 06/2009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8673" w:type="dxa"/>
            <w:vAlign w:val="top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University/School: University of Economics – Technology for Industries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Degree/Qualifications: College engineer of Information Technology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629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2268" w:type="dxa"/>
            <w:vAlign w:val="top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From: 08/2009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To: 06/2012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8673" w:type="dxa"/>
            <w:vAlign w:val="top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University/School: Posts and Telecommunications Institute of Technology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Degree/Qualifications: Bachelor of Information Technology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629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2268" w:type="dxa"/>
            <w:vAlign w:val="top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From: 10/2015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To: 10/2015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8673" w:type="dxa"/>
            <w:vAlign w:val="top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Organization: Vinasa &amp; JICA.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Course: Engineer Training Program: Web Service, Mobile App, Integration Technology.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1267"/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1267"/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Ind w:w="108" w:type="dxa"/>
        <w:tblW w:w="10936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single" w:color="c0c0c0" w:sz="8" w:space="0"/>
          <w:insideV w:val="single" w:color="c0c0c0" w:sz="8" w:space="0"/>
        </w:tblBorders>
        <w:tblLayout w:type="autofit"/>
        <w:tblLook w:val="01E0" w:firstRow="1" w:lastRow="1" w:firstColumn="1" w:lastColumn="1" w:noHBand="0" w:noVBand="0"/>
      </w:tblPr>
      <w:tblGrid>
        <w:gridCol w:w="2268"/>
        <w:gridCol w:w="2520"/>
        <w:gridCol w:w="6148"/>
      </w:tblGrid>
      <w:tr>
        <w:trPr>
          <w:trHeight w:val="436"/>
        </w:trPr>
        <w:tc>
          <w:tcPr>
            <w:gridSpan w:val="3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10936" w:type="dxa"/>
            <w:vAlign w:val="top"/>
            <w:textDirection w:val="lrTb"/>
            <w:noWrap w:val="false"/>
          </w:tcPr>
          <w:p>
            <w:pPr>
              <w:pStyle w:val="1266"/>
              <w:pBdr/>
              <w:spacing/>
              <w:ind/>
              <w:rPr/>
            </w:pPr>
            <w:r>
              <w:t xml:space="preserve">REFERENCES</w:t>
            </w:r>
            <w:r/>
          </w:p>
        </w:tc>
      </w:tr>
      <w:tr>
        <w:trPr>
          <w:trHeight w:val="374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2268" w:type="dxa"/>
            <w:vAlign w:val="top"/>
            <w:vMerge w:val="restart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Mr Tung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6" w:space="0"/>
              <w:right w:val="single" w:color="c0c0c0" w:sz="6" w:space="0"/>
            </w:tcBorders>
            <w:tcW w:w="2520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ja-JP"/>
              </w:rPr>
              <w:t xml:space="preserve">Full</w:t>
            </w:r>
            <w:r>
              <w:rPr>
                <w:rFonts w:hint="eastAsia"/>
                <w:sz w:val="20"/>
                <w:szCs w:val="20"/>
                <w:lang w:eastAsia="ja-JP"/>
              </w:rPr>
              <w:t xml:space="preserve"> Name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6" w:space="0"/>
              <w:bottom w:val="single" w:color="c0c0c0" w:sz="6" w:space="0"/>
              <w:right w:val="single" w:color="c0c0c0" w:sz="8" w:space="0"/>
            </w:tcBorders>
            <w:tcW w:w="6148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Pham Thanh Tung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374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6" w:space="0"/>
              <w:right w:val="single" w:color="c0c0c0" w:sz="6" w:space="0"/>
            </w:tcBorders>
            <w:tcW w:w="2520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</w:t>
            </w:r>
            <w:r>
              <w:rPr>
                <w:sz w:val="20"/>
                <w:szCs w:val="20"/>
              </w:rPr>
              <w:t xml:space="preserve">rganization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6" w:space="0"/>
              <w:bottom w:val="single" w:color="c0c0c0" w:sz="6" w:space="0"/>
              <w:right w:val="single" w:color="c0c0c0" w:sz="8" w:space="0"/>
            </w:tcBorders>
            <w:tcW w:w="6148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Fitech JSC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374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6" w:space="0"/>
              <w:right w:val="single" w:color="c0c0c0" w:sz="6" w:space="0"/>
            </w:tcBorders>
            <w:tcW w:w="2520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sz w:val="20"/>
                <w:szCs w:val="20"/>
              </w:rPr>
              <w:t xml:space="preserve">osition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6" w:space="0"/>
              <w:bottom w:val="single" w:color="c0c0c0" w:sz="6" w:space="0"/>
              <w:right w:val="single" w:color="c0c0c0" w:sz="8" w:space="0"/>
            </w:tcBorders>
            <w:tcW w:w="6148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374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6" w:space="0"/>
              <w:right w:val="single" w:color="c0c0c0" w:sz="6" w:space="0"/>
            </w:tcBorders>
            <w:tcW w:w="2520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  <w:lang w:eastAsia="ja-JP"/>
              </w:rPr>
              <w:t xml:space="preserve">P</w:t>
            </w:r>
            <w:r>
              <w:rPr>
                <w:sz w:val="20"/>
                <w:szCs w:val="20"/>
                <w:lang w:eastAsia="ja-JP"/>
              </w:rPr>
              <w:t xml:space="preserve">hone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8" w:space="0"/>
              <w:left w:val="single" w:color="c0c0c0" w:sz="6" w:space="0"/>
              <w:bottom w:val="single" w:color="c0c0c0" w:sz="6" w:space="0"/>
              <w:right w:val="single" w:color="c0c0c0" w:sz="8" w:space="0"/>
            </w:tcBorders>
            <w:tcW w:w="6148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(+84)</w:t>
            </w:r>
            <w:r>
              <w:rPr>
                <w:sz w:val="20"/>
                <w:szCs w:val="20"/>
              </w:rPr>
              <w:t xml:space="preserve">91200</w:t>
            </w:r>
            <w:r>
              <w:rPr>
                <w:sz w:val="20"/>
                <w:szCs w:val="20"/>
              </w:rPr>
              <w:t xml:space="preserve">89</w:t>
            </w:r>
            <w:r>
              <w:rPr>
                <w:sz w:val="20"/>
                <w:szCs w:val="20"/>
              </w:rPr>
              <w:t xml:space="preserve">99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374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2268" w:type="dxa"/>
            <w:vAlign w:val="top"/>
            <w:vMerge w:val="restart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Mr Thang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6" w:space="0"/>
              <w:right w:val="single" w:color="c0c0c0" w:sz="6" w:space="0"/>
            </w:tcBorders>
            <w:tcW w:w="2520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ja-JP"/>
              </w:rPr>
              <w:t xml:space="preserve">Full</w:t>
            </w:r>
            <w:r>
              <w:rPr>
                <w:rFonts w:hint="eastAsia"/>
                <w:sz w:val="20"/>
                <w:szCs w:val="20"/>
                <w:lang w:eastAsia="ja-JP"/>
              </w:rPr>
              <w:t xml:space="preserve"> Name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6" w:space="0"/>
              <w:bottom w:val="single" w:color="c0c0c0" w:sz="6" w:space="0"/>
              <w:right w:val="single" w:color="c0c0c0" w:sz="8" w:space="0"/>
            </w:tcBorders>
            <w:tcW w:w="6148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Vu Dai Thang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374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6" w:space="0"/>
              <w:right w:val="single" w:color="c0c0c0" w:sz="6" w:space="0"/>
            </w:tcBorders>
            <w:tcW w:w="2520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</w:t>
            </w:r>
            <w:r>
              <w:rPr>
                <w:sz w:val="20"/>
                <w:szCs w:val="20"/>
              </w:rPr>
              <w:t xml:space="preserve">rganization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6" w:space="0"/>
              <w:bottom w:val="single" w:color="c0c0c0" w:sz="6" w:space="0"/>
              <w:right w:val="single" w:color="c0c0c0" w:sz="8" w:space="0"/>
            </w:tcBorders>
            <w:tcW w:w="6148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Dichung JSC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374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6" w:space="0"/>
              <w:right w:val="single" w:color="c0c0c0" w:sz="6" w:space="0"/>
            </w:tcBorders>
            <w:tcW w:w="2520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sz w:val="20"/>
                <w:szCs w:val="20"/>
              </w:rPr>
              <w:t xml:space="preserve">osition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6" w:space="0"/>
              <w:bottom w:val="single" w:color="c0c0c0" w:sz="6" w:space="0"/>
              <w:right w:val="single" w:color="c0c0c0" w:sz="8" w:space="0"/>
            </w:tcBorders>
            <w:tcW w:w="6148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Co-founder, Product Manager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374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6" w:space="0"/>
              <w:right w:val="single" w:color="c0c0c0" w:sz="6" w:space="0"/>
            </w:tcBorders>
            <w:tcW w:w="2520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  <w:lang w:eastAsia="ja-JP"/>
              </w:rPr>
              <w:t xml:space="preserve">P</w:t>
            </w:r>
            <w:r>
              <w:rPr>
                <w:sz w:val="20"/>
                <w:szCs w:val="20"/>
                <w:lang w:eastAsia="ja-JP"/>
              </w:rPr>
              <w:t xml:space="preserve">hone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8" w:space="0"/>
              <w:left w:val="single" w:color="c0c0c0" w:sz="6" w:space="0"/>
              <w:bottom w:val="single" w:color="c0c0c0" w:sz="6" w:space="0"/>
              <w:right w:val="single" w:color="c0c0c0" w:sz="8" w:space="0"/>
            </w:tcBorders>
            <w:tcW w:w="6148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(+84)</w:t>
            </w:r>
            <w:r>
              <w:rPr>
                <w:sz w:val="20"/>
                <w:szCs w:val="20"/>
              </w:rPr>
              <w:t xml:space="preserve">912282218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374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2268" w:type="dxa"/>
            <w:vAlign w:val="top"/>
            <w:vMerge w:val="restart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Mr. Doan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6" w:space="0"/>
              <w:right w:val="single" w:color="c0c0c0" w:sz="6" w:space="0"/>
            </w:tcBorders>
            <w:tcW w:w="2520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ja-JP"/>
              </w:rPr>
              <w:t xml:space="preserve">Full</w:t>
            </w:r>
            <w:r>
              <w:rPr>
                <w:rFonts w:hint="eastAsia"/>
                <w:sz w:val="20"/>
                <w:szCs w:val="20"/>
                <w:lang w:eastAsia="ja-JP"/>
              </w:rPr>
              <w:t xml:space="preserve"> Name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6" w:space="0"/>
              <w:bottom w:val="single" w:color="c0c0c0" w:sz="6" w:space="0"/>
              <w:right w:val="single" w:color="c0c0c0" w:sz="8" w:space="0"/>
            </w:tcBorders>
            <w:tcW w:w="6148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 Manh Doan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374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Style w:val="1245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6" w:space="0"/>
              <w:left w:val="single" w:color="c0c0c0" w:sz="8" w:space="0"/>
              <w:bottom w:val="single" w:color="c0c0c0" w:sz="6" w:space="0"/>
              <w:right w:val="single" w:color="c0c0c0" w:sz="6" w:space="0"/>
            </w:tcBorders>
            <w:tcW w:w="2520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</w:t>
            </w:r>
            <w:r>
              <w:rPr>
                <w:sz w:val="20"/>
                <w:szCs w:val="20"/>
              </w:rPr>
              <w:t xml:space="preserve">rganization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8" w:space="0"/>
            </w:tcBorders>
            <w:tcW w:w="6148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VietSoftware International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374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Style w:val="1245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6" w:space="0"/>
              <w:left w:val="single" w:color="c0c0c0" w:sz="8" w:space="0"/>
              <w:bottom w:val="single" w:color="c0c0c0" w:sz="6" w:space="0"/>
              <w:right w:val="single" w:color="c0c0c0" w:sz="6" w:space="0"/>
            </w:tcBorders>
            <w:tcW w:w="2520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sz w:val="20"/>
                <w:szCs w:val="20"/>
              </w:rPr>
              <w:t xml:space="preserve">osition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8" w:space="0"/>
            </w:tcBorders>
            <w:tcW w:w="6148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Director of Software Delivery Center</w:t>
            </w:r>
            <w:r>
              <w:rPr>
                <w:rFonts w:hint="eastAsia"/>
                <w:sz w:val="20"/>
                <w:szCs w:val="20"/>
              </w:rPr>
            </w:r>
            <w:r>
              <w:rPr>
                <w:rFonts w:hint="eastAsia"/>
                <w:sz w:val="20"/>
                <w:szCs w:val="20"/>
              </w:rPr>
            </w:r>
          </w:p>
        </w:tc>
      </w:tr>
      <w:tr>
        <w:trPr>
          <w:trHeight w:val="374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Style w:val="1245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6" w:space="0"/>
              <w:left w:val="single" w:color="c0c0c0" w:sz="8" w:space="0"/>
              <w:bottom w:val="single" w:color="c0c0c0" w:sz="6" w:space="0"/>
              <w:right w:val="single" w:color="c0c0c0" w:sz="6" w:space="0"/>
            </w:tcBorders>
            <w:tcW w:w="2520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  <w:lang w:eastAsia="ja-JP"/>
              </w:rPr>
              <w:t xml:space="preserve">P</w:t>
            </w:r>
            <w:r>
              <w:rPr>
                <w:sz w:val="20"/>
                <w:szCs w:val="20"/>
                <w:lang w:eastAsia="ja-JP"/>
              </w:rPr>
              <w:t xml:space="preserve">hone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8" w:space="0"/>
            </w:tcBorders>
            <w:tcW w:w="6148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</w:rPr>
              <w:t xml:space="preserve">(+84)</w:t>
            </w:r>
            <w:r>
              <w:rPr>
                <w:sz w:val="20"/>
                <w:szCs w:val="20"/>
                <w:lang w:eastAsia="ja-JP"/>
              </w:rPr>
              <w:t xml:space="preserve">977516053</w:t>
            </w:r>
            <w:r>
              <w:rPr>
                <w:sz w:val="20"/>
                <w:szCs w:val="20"/>
                <w:lang w:eastAsia="ja-JP"/>
              </w:rPr>
            </w:r>
            <w:r>
              <w:rPr>
                <w:sz w:val="20"/>
                <w:szCs w:val="20"/>
                <w:lang w:eastAsia="ja-JP"/>
              </w:rPr>
            </w:r>
          </w:p>
        </w:tc>
      </w:tr>
    </w:tbl>
    <w:p>
      <w:pPr>
        <w:pStyle w:val="1267"/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1267"/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1267"/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1267"/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Ind w:w="108" w:type="dxa"/>
        <w:tblW w:w="10936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c0c0c0" w:sz="8" w:space="0"/>
          <w:left w:val="single" w:color="c0c0c0" w:sz="8" w:space="0"/>
          <w:bottom w:val="single" w:color="c0c0c0" w:sz="8" w:space="0"/>
          <w:right w:val="single" w:color="c0c0c0" w:sz="8" w:space="0"/>
          <w:insideH w:val="single" w:color="c0c0c0" w:sz="8" w:space="0"/>
          <w:insideV w:val="single" w:color="c0c0c0" w:sz="8" w:space="0"/>
        </w:tblBorders>
        <w:tblLayout w:type="autofit"/>
        <w:tblLook w:val="01E0" w:firstRow="1" w:lastRow="1" w:firstColumn="1" w:lastColumn="1" w:noHBand="0" w:noVBand="0"/>
      </w:tblPr>
      <w:tblGrid>
        <w:gridCol w:w="10936"/>
      </w:tblGrid>
      <w:tr>
        <w:trPr>
          <w:trHeight w:val="505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10936" w:type="dxa"/>
            <w:vAlign w:val="top"/>
            <w:textDirection w:val="lrTb"/>
            <w:noWrap w:val="false"/>
          </w:tcPr>
          <w:p>
            <w:pPr>
              <w:pStyle w:val="1266"/>
              <w:pBdr/>
              <w:spacing/>
              <w:ind/>
              <w:rPr/>
            </w:pPr>
            <w:r>
              <w:t xml:space="preserve">SIGNATURE</w:t>
            </w:r>
            <w:r/>
          </w:p>
        </w:tc>
      </w:tr>
      <w:tr>
        <w:trPr>
          <w:trHeight w:val="2072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10936" w:type="dxa"/>
            <w:vAlign w:val="top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 certify that the information declared above is true to the best of my knowledge and belief.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Hanoi, </w:t>
            </w: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DATE  \@ "d MMMM yyyy"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 xml:space="preserve">1</w:t>
            </w:r>
            <w:r>
              <w:rPr>
                <w:sz w:val="20"/>
                <w:szCs w:val="20"/>
              </w:rPr>
              <w:t xml:space="preserve">5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March</w:t>
            </w:r>
            <w:r>
              <w:rPr>
                <w:sz w:val="20"/>
                <w:szCs w:val="20"/>
              </w:rPr>
              <w:t xml:space="preserve"> 202</w:t>
            </w:r>
            <w:r>
              <w:rPr>
                <w:sz w:val="20"/>
                <w:szCs w:val="20"/>
              </w:rPr>
              <w:t xml:space="preserve">5</w:t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Signature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Luong Vu Thanh Hieu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1267"/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1266"/>
        <w:pBdr/>
        <w:spacing/>
        <w:ind/>
        <w:rPr/>
      </w:pPr>
      <w:r>
        <w:t xml:space="preserve">APPENDIX -   PROJECT REFERENCE AND SKILL SET</w:t>
      </w:r>
      <w:r/>
    </w:p>
    <w:tbl>
      <w:tblPr>
        <w:tblInd w:w="108" w:type="dxa"/>
        <w:tblW w:w="10936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single" w:color="c0c0c0" w:sz="4" w:space="0"/>
          <w:insideV w:val="single" w:color="c0c0c0" w:sz="4" w:space="0"/>
        </w:tblBorders>
        <w:tblLayout w:type="autofit"/>
        <w:tblLook w:val="01E0" w:firstRow="1" w:lastRow="1" w:firstColumn="1" w:lastColumn="1" w:noHBand="0" w:noVBand="0"/>
      </w:tblPr>
      <w:tblGrid>
        <w:gridCol w:w="2268"/>
        <w:gridCol w:w="3060"/>
        <w:gridCol w:w="5608"/>
      </w:tblGrid>
      <w:tr>
        <w:trPr>
          <w:trHeight w:val="570"/>
        </w:trPr>
        <w:tc>
          <w:tcPr>
            <w:gridSpan w:val="3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10936" w:type="dxa"/>
            <w:vAlign w:val="top"/>
            <w:textDirection w:val="lrTb"/>
            <w:noWrap w:val="false"/>
          </w:tcPr>
          <w:p>
            <w:pPr>
              <w:pStyle w:val="1266"/>
              <w:pBdr/>
              <w:spacing/>
              <w:ind/>
              <w:rPr/>
            </w:pPr>
            <w:r>
              <w:t xml:space="preserve">ATTENDED PROJECTS</w:t>
            </w:r>
            <w:r/>
          </w:p>
        </w:tc>
      </w:tr>
      <w:tr>
        <w:trPr>
          <w:trHeight w:val="750"/>
        </w:trPr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2268" w:type="dxa"/>
            <w:vAlign w:val="top"/>
            <w:vMerge w:val="restart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From: 04/2023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To: </w:t>
            </w:r>
            <w:r>
              <w:rPr>
                <w:sz w:val="20"/>
                <w:szCs w:val="20"/>
              </w:rPr>
              <w:t xml:space="preserve">12</w:t>
            </w:r>
            <w:r>
              <w:rPr>
                <w:sz w:val="20"/>
                <w:szCs w:val="20"/>
              </w:rPr>
              <w:t xml:space="preserve">/2024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3060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  <w:lang w:eastAsia="ja-JP"/>
              </w:rPr>
              <w:t xml:space="preserve">Project Name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5608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ACQbiz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750"/>
        </w:trPr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3060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  <w:lang w:eastAsia="ja-JP"/>
              </w:rPr>
              <w:t xml:space="preserve">Company 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5608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FiTech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750"/>
        </w:trPr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3060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  <w:lang w:eastAsia="ja-JP"/>
              </w:rPr>
              <w:t xml:space="preserve">Client / Partner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5608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ACQM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750"/>
        </w:trPr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3060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  <w:lang w:eastAsia="ja-JP"/>
              </w:rPr>
              <w:t xml:space="preserve">Position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5608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Senior Software Engineer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750"/>
        </w:trPr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3060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  <w:lang w:eastAsia="ja-JP"/>
              </w:rPr>
              <w:t xml:space="preserve">R</w:t>
            </w:r>
            <w:r>
              <w:rPr>
                <w:sz w:val="20"/>
                <w:szCs w:val="20"/>
                <w:lang w:eastAsia="ja-JP"/>
              </w:rPr>
              <w:t xml:space="preserve">esponsibilities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5608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</w:t>
            </w:r>
            <w:r>
              <w:rPr>
                <w:sz w:val="20"/>
                <w:szCs w:val="20"/>
              </w:rPr>
              <w:t xml:space="preserve"> Research requirement, turn it to solution. Plan and estimate to the tasks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Design, </w:t>
            </w:r>
            <w:r>
              <w:rPr>
                <w:sz w:val="20"/>
                <w:szCs w:val="20"/>
              </w:rPr>
              <w:t xml:space="preserve">coding, testing and deploy the features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Create and maintain document / guidelines</w:t>
            </w:r>
            <w:r>
              <w:rPr>
                <w:sz w:val="20"/>
                <w:szCs w:val="20"/>
              </w:rPr>
              <w:t xml:space="preserve">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Report task progress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750"/>
        </w:trPr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3060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sz w:val="20"/>
                <w:szCs w:val="20"/>
              </w:rPr>
              <w:t xml:space="preserve">roject  Description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5608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jc w:val="left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 xml:space="preserve">Developing</w:t>
            </w:r>
            <w:r>
              <w:rPr>
                <w:sz w:val="20"/>
                <w:szCs w:val="20"/>
              </w:rPr>
              <w:t xml:space="preserve"> e-commerce </w:t>
            </w:r>
            <w:r>
              <w:rPr>
                <w:sz w:val="20"/>
                <w:szCs w:val="20"/>
              </w:rPr>
              <w:t xml:space="preserve">solution </w:t>
            </w:r>
            <w:r>
              <w:rPr>
                <w:sz w:val="20"/>
                <w:szCs w:val="20"/>
              </w:rPr>
              <w:t xml:space="preserve">as </w:t>
            </w:r>
            <w:r>
              <w:rPr>
                <w:sz w:val="20"/>
                <w:szCs w:val="20"/>
              </w:rPr>
              <w:t xml:space="preserve">Saas which allow multiple merchant to subscribe plan and open a Point Of Sell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Style w:val="1267"/>
              <w:pBdr/>
              <w:spacing/>
              <w:ind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Admin site allow merchant to upload resources, </w:t>
            </w:r>
            <w:r>
              <w:rPr>
                <w:sz w:val="20"/>
                <w:szCs w:val="20"/>
              </w:rPr>
              <w:t xml:space="preserve">generating QR</w:t>
            </w:r>
            <w:r>
              <w:rPr>
                <w:sz w:val="20"/>
                <w:szCs w:val="20"/>
              </w:rPr>
              <w:t xml:space="preserve"> for their POS.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7"/>
              <w:pBdr/>
              <w:spacing/>
              <w:ind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Front site allow consumer to scan POS‘s QR code, browse products and checkout.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7"/>
              <w:pBdr/>
              <w:spacing/>
              <w:ind/>
              <w:jc w:val="left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 xml:space="preserve">Real time notify merchant when there’s new order.</w:t>
            </w:r>
            <w:r>
              <w:rPr>
                <w:sz w:val="20"/>
                <w:szCs w:val="20"/>
              </w:rPr>
              <w:t xml:space="preserve"> Allow merchant and consumer chatting.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Style w:val="1267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750"/>
        </w:trPr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3060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</w:rPr>
              <w:t xml:space="preserve">U</w:t>
            </w:r>
            <w:r>
              <w:rPr>
                <w:sz w:val="20"/>
                <w:szCs w:val="20"/>
              </w:rPr>
              <w:t xml:space="preserve">sed Programming Languages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5608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PHP, SQL, Javascript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750"/>
        </w:trPr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3060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</w:rPr>
              <w:t xml:space="preserve">U</w:t>
            </w:r>
            <w:r>
              <w:rPr>
                <w:sz w:val="20"/>
                <w:szCs w:val="20"/>
              </w:rPr>
              <w:t xml:space="preserve">sed Technologies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5608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Laravel, MySQL, HTML/CSS, Bootstrap,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Jquery</w:t>
            </w:r>
            <w:r>
              <w:rPr>
                <w:sz w:val="20"/>
                <w:szCs w:val="20"/>
              </w:rPr>
              <w:t xml:space="preserve">, Livewire,</w:t>
            </w:r>
            <w:r>
              <w:rPr>
                <w:sz w:val="20"/>
                <w:szCs w:val="20"/>
              </w:rPr>
              <w:t xml:space="preserve"> Pusher, </w:t>
            </w:r>
            <w:r>
              <w:rPr>
                <w:sz w:val="20"/>
                <w:szCs w:val="20"/>
              </w:rPr>
              <w:t xml:space="preserve">CentOS, </w:t>
            </w:r>
            <w:r>
              <w:rPr>
                <w:sz w:val="20"/>
                <w:szCs w:val="20"/>
              </w:rPr>
              <w:t xml:space="preserve">Nginx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750"/>
        </w:trPr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2268" w:type="dxa"/>
            <w:vAlign w:val="top"/>
            <w:vMerge w:val="restart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From: 04/2023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To: </w:t>
            </w:r>
            <w:r>
              <w:rPr>
                <w:sz w:val="20"/>
                <w:szCs w:val="20"/>
              </w:rPr>
              <w:t xml:space="preserve">12</w:t>
            </w:r>
            <w:r>
              <w:rPr>
                <w:sz w:val="20"/>
                <w:szCs w:val="20"/>
              </w:rPr>
              <w:t xml:space="preserve">/2024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3060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  <w:lang w:eastAsia="ja-JP"/>
              </w:rPr>
              <w:t xml:space="preserve">Project Name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5608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ACQpay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750"/>
        </w:trPr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3060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  <w:lang w:eastAsia="ja-JP"/>
              </w:rPr>
              <w:t xml:space="preserve">Company 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5608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FiTech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750"/>
        </w:trPr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3060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  <w:lang w:eastAsia="ja-JP"/>
              </w:rPr>
              <w:t xml:space="preserve">Client / Partner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5608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ACQM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750"/>
        </w:trPr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3060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  <w:lang w:eastAsia="ja-JP"/>
              </w:rPr>
              <w:t xml:space="preserve">Position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5608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Senior Software Engineer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750"/>
        </w:trPr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3060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  <w:lang w:eastAsia="ja-JP"/>
              </w:rPr>
              <w:t xml:space="preserve">R</w:t>
            </w:r>
            <w:r>
              <w:rPr>
                <w:sz w:val="20"/>
                <w:szCs w:val="20"/>
                <w:lang w:eastAsia="ja-JP"/>
              </w:rPr>
              <w:t xml:space="preserve">esponsibilities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5608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</w:t>
            </w:r>
            <w:r>
              <w:rPr>
                <w:sz w:val="20"/>
                <w:szCs w:val="20"/>
              </w:rPr>
              <w:t xml:space="preserve"> Research requirement, turn it to solution. Plan and estimate to the tasks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Design, </w:t>
            </w:r>
            <w:r>
              <w:rPr>
                <w:sz w:val="20"/>
                <w:szCs w:val="20"/>
              </w:rPr>
              <w:t xml:space="preserve">coding, testing and deploy the features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Create and maintain document / guidelines</w:t>
            </w:r>
            <w:r>
              <w:rPr>
                <w:sz w:val="20"/>
                <w:szCs w:val="20"/>
              </w:rPr>
              <w:t xml:space="preserve">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Report task progress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750"/>
        </w:trPr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3060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sz w:val="20"/>
                <w:szCs w:val="20"/>
              </w:rPr>
              <w:t xml:space="preserve">roject  Description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5608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jc w:val="left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Develop and maintain the payment pages which is apart of  payment gateway and providing the APIs to integrate to merchant system.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Style w:val="1267"/>
              <w:pBdr/>
              <w:spacing/>
              <w:ind/>
              <w:jc w:val="left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rPr>
          <w:trHeight w:val="750"/>
        </w:trPr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3060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</w:rPr>
              <w:t xml:space="preserve">U</w:t>
            </w:r>
            <w:r>
              <w:rPr>
                <w:sz w:val="20"/>
                <w:szCs w:val="20"/>
              </w:rPr>
              <w:t xml:space="preserve">sed Programming Languages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5608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PHP, SQL, Javascript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750"/>
        </w:trPr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3060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</w:rPr>
              <w:t xml:space="preserve">U</w:t>
            </w:r>
            <w:r>
              <w:rPr>
                <w:sz w:val="20"/>
                <w:szCs w:val="20"/>
              </w:rPr>
              <w:t xml:space="preserve">sed Technologies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5608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Laravel, MySQL, HTML/CSS, Bootstrap,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Jquery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z w:val="20"/>
                <w:szCs w:val="20"/>
              </w:rPr>
              <w:t xml:space="preserve"> CentOS, Nginx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471"/>
        </w:trPr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2268" w:type="dxa"/>
            <w:vAlign w:val="top"/>
            <w:vMerge w:val="restart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From: 04/2023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To: </w:t>
            </w:r>
            <w:r>
              <w:rPr>
                <w:sz w:val="20"/>
                <w:szCs w:val="20"/>
              </w:rPr>
              <w:t xml:space="preserve">12</w:t>
            </w:r>
            <w:r>
              <w:rPr>
                <w:sz w:val="20"/>
                <w:szCs w:val="20"/>
              </w:rPr>
              <w:t xml:space="preserve">/2024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3060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  <w:lang w:eastAsia="ja-JP"/>
              </w:rPr>
              <w:t xml:space="preserve">Project Name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5608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ACQpay</w:t>
            </w:r>
            <w:r>
              <w:rPr>
                <w:sz w:val="20"/>
                <w:szCs w:val="20"/>
              </w:rPr>
              <w:t xml:space="preserve"> plug-in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471"/>
        </w:trPr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3060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  <w:lang w:eastAsia="ja-JP"/>
              </w:rPr>
              <w:t xml:space="preserve">Company 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5608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FiTech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471"/>
        </w:trPr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3060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  <w:lang w:eastAsia="ja-JP"/>
              </w:rPr>
              <w:t xml:space="preserve">Client / Partner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5608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ACQM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471"/>
        </w:trPr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3060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  <w:lang w:eastAsia="ja-JP"/>
              </w:rPr>
              <w:t xml:space="preserve">Position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5608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Senior Software Engineer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471"/>
        </w:trPr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3060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  <w:lang w:eastAsia="ja-JP"/>
              </w:rPr>
              <w:t xml:space="preserve">R</w:t>
            </w:r>
            <w:r>
              <w:rPr>
                <w:sz w:val="20"/>
                <w:szCs w:val="20"/>
                <w:lang w:eastAsia="ja-JP"/>
              </w:rPr>
              <w:t xml:space="preserve">esponsibilities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5608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</w:rPr>
              <w:t xml:space="preserve">-</w:t>
            </w:r>
            <w:r>
              <w:rPr>
                <w:sz w:val="20"/>
                <w:szCs w:val="20"/>
              </w:rPr>
              <w:t xml:space="preserve"> Research requirement, turn it to solution. Plan and estimate to the tasks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Style w:val="1267"/>
              <w:pBdr/>
              <w:spacing/>
              <w:ind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none"/>
              </w:rPr>
              <w:t xml:space="preserve">- Study/Research e-commerce platform for integration.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Design, </w:t>
            </w:r>
            <w:r>
              <w:rPr>
                <w:sz w:val="20"/>
                <w:szCs w:val="20"/>
              </w:rPr>
              <w:t xml:space="preserve">coding, testing and deploy the features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Create and maintain document / guidelines</w:t>
            </w:r>
            <w:r>
              <w:rPr>
                <w:sz w:val="20"/>
                <w:szCs w:val="20"/>
              </w:rPr>
              <w:t xml:space="preserve">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Report task progress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71"/>
        </w:trPr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3060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sz w:val="20"/>
                <w:szCs w:val="20"/>
              </w:rPr>
              <w:t xml:space="preserve">roject  Description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5608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 xml:space="preserve">Developing</w:t>
            </w:r>
            <w:r>
              <w:rPr>
                <w:sz w:val="20"/>
                <w:szCs w:val="20"/>
              </w:rPr>
              <w:t xml:space="preserve"> payment plug-in/extensions which help merchant’</w:t>
            </w:r>
            <w:r>
              <w:rPr>
                <w:sz w:val="20"/>
                <w:szCs w:val="20"/>
              </w:rPr>
              <w:t xml:space="preserve">s</w:t>
            </w:r>
            <w:r>
              <w:rPr>
                <w:sz w:val="20"/>
                <w:szCs w:val="20"/>
              </w:rPr>
              <w:t xml:space="preserve"> online store integrates to the payment gateway easily and quickly by install</w:t>
            </w:r>
            <w:r>
              <w:rPr>
                <w:sz w:val="20"/>
                <w:szCs w:val="20"/>
              </w:rPr>
              <w:t xml:space="preserve">ing</w:t>
            </w:r>
            <w:r>
              <w:rPr>
                <w:sz w:val="20"/>
                <w:szCs w:val="20"/>
              </w:rPr>
              <w:t xml:space="preserve"> plug-in/extension.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7"/>
              <w:pBdr/>
              <w:spacing/>
              <w:ind w:firstLine="0" w:left="0"/>
              <w:jc w:val="left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</w:rPr>
              <w:t xml:space="preserve">- Integrate with both open source as Wordpress Woocommece, Magento, Opencart and non-open source as Shopify, Easystore 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Style w:val="1267"/>
              <w:pBdr/>
              <w:spacing/>
              <w:ind w:firstLine="0" w:left="0"/>
              <w:jc w:val="left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rPr>
          <w:trHeight w:val="471"/>
        </w:trPr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3060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</w:rPr>
              <w:t xml:space="preserve">U</w:t>
            </w:r>
            <w:r>
              <w:rPr>
                <w:sz w:val="20"/>
                <w:szCs w:val="20"/>
              </w:rPr>
              <w:t xml:space="preserve">sed Programming Languages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5608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PHP, SQL, Javascript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471"/>
        </w:trPr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3060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</w:rPr>
              <w:t xml:space="preserve">U</w:t>
            </w:r>
            <w:r>
              <w:rPr>
                <w:sz w:val="20"/>
                <w:szCs w:val="20"/>
              </w:rPr>
              <w:t xml:space="preserve">sed Technologies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tcW w:w="5608" w:type="dxa"/>
            <w:vAlign w:val="center"/>
            <w:vMerge w:val="restart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Woocommece, Magento, Opencart</w:t>
            </w:r>
            <w:r>
              <w:rPr>
                <w:sz w:val="20"/>
                <w:szCs w:val="20"/>
              </w:rPr>
              <w:t xml:space="preserve">, Shopify, Easystore,  GraphQL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56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auto" w:sz="4" w:space="0"/>
              <w:right w:val="single" w:color="c0c0c0" w:sz="8" w:space="0"/>
            </w:tcBorders>
            <w:tcW w:w="2268" w:type="dxa"/>
            <w:vAlign w:val="top"/>
            <w:vMerge w:val="restart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From: 04/2019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To: 07/2020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3060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  <w:lang w:eastAsia="ja-JP"/>
              </w:rPr>
              <w:t xml:space="preserve">Project Name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5608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Dichungtaxi.com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515"/>
        </w:trPr>
        <w:tc>
          <w:tcPr>
            <w:tcBorders>
              <w:top w:val="single" w:color="auto" w:sz="4" w:space="0"/>
              <w:left w:val="single" w:color="c0c0c0" w:sz="8" w:space="0"/>
              <w:bottom w:val="single" w:color="auto" w:sz="4" w:space="0"/>
              <w:right w:val="single" w:color="c0c0c0" w:sz="8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3060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  <w:lang w:eastAsia="ja-JP"/>
              </w:rPr>
              <w:t xml:space="preserve">Company 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5608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 Chung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524"/>
        </w:trPr>
        <w:tc>
          <w:tcPr>
            <w:tcBorders>
              <w:top w:val="single" w:color="auto" w:sz="4" w:space="0"/>
              <w:left w:val="single" w:color="c0c0c0" w:sz="8" w:space="0"/>
              <w:bottom w:val="single" w:color="auto" w:sz="4" w:space="0"/>
              <w:right w:val="single" w:color="c0c0c0" w:sz="8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3060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  <w:lang w:eastAsia="ja-JP"/>
              </w:rPr>
              <w:t xml:space="preserve">Client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5608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N/A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515"/>
        </w:trPr>
        <w:tc>
          <w:tcPr>
            <w:tcBorders>
              <w:top w:val="single" w:color="auto" w:sz="4" w:space="0"/>
              <w:left w:val="single" w:color="c0c0c0" w:sz="8" w:space="0"/>
              <w:bottom w:val="single" w:color="auto" w:sz="4" w:space="0"/>
              <w:right w:val="single" w:color="c0c0c0" w:sz="8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3060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  <w:lang w:eastAsia="ja-JP"/>
              </w:rPr>
              <w:t xml:space="preserve">Position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5608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Senior Software Engineer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783"/>
        </w:trPr>
        <w:tc>
          <w:tcPr>
            <w:tcBorders>
              <w:top w:val="single" w:color="auto" w:sz="4" w:space="0"/>
              <w:left w:val="single" w:color="c0c0c0" w:sz="8" w:space="0"/>
              <w:bottom w:val="single" w:color="auto" w:sz="4" w:space="0"/>
              <w:right w:val="single" w:color="c0c0c0" w:sz="8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3060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  <w:lang w:eastAsia="ja-JP"/>
              </w:rPr>
              <w:t xml:space="preserve">R</w:t>
            </w:r>
            <w:r>
              <w:rPr>
                <w:sz w:val="20"/>
                <w:szCs w:val="20"/>
                <w:lang w:eastAsia="ja-JP"/>
              </w:rPr>
              <w:t xml:space="preserve">esponsibilities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5608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Maintain current system and add new features for company’s product including research requirement, coding, testing and deployment.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Support and working with partner’s technician to integrate service of company.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7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Study and integrate with outside service or system when needed.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7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Report to Product Manager, and working with other departments.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686"/>
        </w:trPr>
        <w:tc>
          <w:tcPr>
            <w:tcBorders>
              <w:top w:val="single" w:color="auto" w:sz="4" w:space="0"/>
              <w:left w:val="single" w:color="c0c0c0" w:sz="8" w:space="0"/>
              <w:bottom w:val="single" w:color="auto" w:sz="4" w:space="0"/>
              <w:right w:val="single" w:color="c0c0c0" w:sz="8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3060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sz w:val="20"/>
                <w:szCs w:val="20"/>
              </w:rPr>
              <w:t xml:space="preserve">roject  Description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5608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It’s a booking system. There’s many part: booking site for user, management site, apps for the driver, partner…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515"/>
        </w:trPr>
        <w:tc>
          <w:tcPr>
            <w:tcBorders>
              <w:top w:val="single" w:color="auto" w:sz="4" w:space="0"/>
              <w:left w:val="single" w:color="c0c0c0" w:sz="8" w:space="0"/>
              <w:bottom w:val="single" w:color="auto" w:sz="4" w:space="0"/>
              <w:right w:val="single" w:color="c0c0c0" w:sz="8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3060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</w:rPr>
              <w:t xml:space="preserve">U</w:t>
            </w:r>
            <w:r>
              <w:rPr>
                <w:sz w:val="20"/>
                <w:szCs w:val="20"/>
              </w:rPr>
              <w:t xml:space="preserve">sed Programming Languages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5608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PHP, SQL, HTML, CSS, Javascript, Java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533"/>
        </w:trPr>
        <w:tc>
          <w:tcPr>
            <w:tcBorders>
              <w:top w:val="single" w:color="auto" w:sz="4" w:space="0"/>
              <w:left w:val="single" w:color="c0c0c0" w:sz="8" w:space="0"/>
              <w:bottom w:val="single" w:color="auto" w:sz="4" w:space="0"/>
              <w:right w:val="single" w:color="c0c0c0" w:sz="8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3060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</w:rPr>
              <w:t xml:space="preserve">U</w:t>
            </w:r>
            <w:r>
              <w:rPr>
                <w:sz w:val="20"/>
                <w:szCs w:val="20"/>
              </w:rPr>
              <w:t xml:space="preserve">sed Technologies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5608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Symfony</w:t>
            </w:r>
            <w:r>
              <w:rPr>
                <w:sz w:val="20"/>
                <w:szCs w:val="20"/>
              </w:rPr>
              <w:t xml:space="preserve">, MySQL, ReactJS, Ionic 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515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auto" w:sz="4" w:space="0"/>
              <w:right w:val="single" w:color="c0c0c0" w:sz="8" w:space="0"/>
            </w:tcBorders>
            <w:tcW w:w="2268" w:type="dxa"/>
            <w:vAlign w:val="top"/>
            <w:vMerge w:val="restart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From: 06/2015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To: 09/2018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3060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rFonts w:hint="eastAsia"/>
                <w:sz w:val="20"/>
                <w:szCs w:val="20"/>
                <w:lang w:eastAsia="ja-JP"/>
              </w:rPr>
              <w:t xml:space="preserve">Project Name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5608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JIEM ODC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506"/>
        </w:trPr>
        <w:tc>
          <w:tcPr>
            <w:tcBorders>
              <w:top w:val="single" w:color="auto" w:sz="4" w:space="0"/>
              <w:left w:val="single" w:color="c0c0c0" w:sz="8" w:space="0"/>
              <w:bottom w:val="single" w:color="auto" w:sz="4" w:space="0"/>
              <w:right w:val="single" w:color="c0c0c0" w:sz="8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3060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</w:rPr>
              <w:t xml:space="preserve">C</w:t>
            </w:r>
            <w:r>
              <w:rPr>
                <w:sz w:val="20"/>
                <w:szCs w:val="20"/>
              </w:rPr>
              <w:t xml:space="preserve">ompany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5608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VietSoftware International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533"/>
        </w:trPr>
        <w:tc>
          <w:tcPr>
            <w:tcBorders>
              <w:top w:val="single" w:color="auto" w:sz="4" w:space="0"/>
              <w:left w:val="single" w:color="c0c0c0" w:sz="8" w:space="0"/>
              <w:bottom w:val="single" w:color="auto" w:sz="4" w:space="0"/>
              <w:right w:val="single" w:color="c0c0c0" w:sz="8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3060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</w:rPr>
              <w:t xml:space="preserve">C</w:t>
            </w:r>
            <w:r>
              <w:rPr>
                <w:sz w:val="20"/>
                <w:szCs w:val="20"/>
              </w:rPr>
              <w:t xml:space="preserve">lient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5608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JIEM (Japan)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533"/>
        </w:trPr>
        <w:tc>
          <w:tcPr>
            <w:tcBorders>
              <w:top w:val="single" w:color="auto" w:sz="4" w:space="0"/>
              <w:left w:val="single" w:color="c0c0c0" w:sz="8" w:space="0"/>
              <w:bottom w:val="single" w:color="auto" w:sz="4" w:space="0"/>
              <w:right w:val="single" w:color="c0c0c0" w:sz="8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3060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sz w:val="20"/>
                <w:szCs w:val="20"/>
              </w:rPr>
              <w:t xml:space="preserve">osition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5608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Senior Software Engineer, Project Leader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496"/>
        </w:trPr>
        <w:tc>
          <w:tcPr>
            <w:tcBorders>
              <w:top w:val="single" w:color="auto" w:sz="4" w:space="0"/>
              <w:left w:val="single" w:color="c0c0c0" w:sz="8" w:space="0"/>
              <w:bottom w:val="single" w:color="auto" w:sz="4" w:space="0"/>
              <w:right w:val="single" w:color="c0c0c0" w:sz="8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3060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  <w:lang w:eastAsia="ja-JP"/>
              </w:rPr>
              <w:t xml:space="preserve">R</w:t>
            </w:r>
            <w:r>
              <w:rPr>
                <w:sz w:val="20"/>
                <w:szCs w:val="20"/>
                <w:lang w:eastAsia="ja-JP"/>
              </w:rPr>
              <w:t xml:space="preserve">esponsibilities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5608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jc w:val="left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- Working with customer to planning and handle backlog task.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Style w:val="1267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Manage and lead the team to finish the tasks.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267"/>
              <w:pBdr/>
              <w:spacing/>
              <w:ind/>
              <w:jc w:val="left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</w:rPr>
              <w:t xml:space="preserve">- Study and analyze requirement, coding, testing, fixing.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Style w:val="1267"/>
              <w:pBdr/>
              <w:spacing/>
              <w:ind/>
              <w:jc w:val="left"/>
              <w:rPr/>
            </w:pPr>
            <w:r>
              <w:rPr>
                <w:sz w:val="20"/>
                <w:szCs w:val="20"/>
              </w:rPr>
              <w:t xml:space="preserve">- Hiring, training and support new members.</w:t>
            </w:r>
            <w:r/>
          </w:p>
          <w:p>
            <w:pPr>
              <w:pStyle w:val="1267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Report to manager.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794"/>
        </w:trPr>
        <w:tc>
          <w:tcPr>
            <w:tcBorders>
              <w:top w:val="single" w:color="auto" w:sz="4" w:space="0"/>
              <w:left w:val="single" w:color="c0c0c0" w:sz="8" w:space="0"/>
              <w:bottom w:val="single" w:color="auto" w:sz="4" w:space="0"/>
              <w:right w:val="single" w:color="c0c0c0" w:sz="8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3060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</w:rPr>
              <w:t xml:space="preserve">Project </w:t>
            </w:r>
            <w:r>
              <w:rPr>
                <w:sz w:val="20"/>
                <w:szCs w:val="20"/>
              </w:rPr>
              <w:t xml:space="preserve"> Description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5608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jc w:val="left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</w:rPr>
              <w:t xml:space="preserve">- Develop an online learning English system which create learning schedule </w:t>
            </w:r>
            <w:r>
              <w:rPr>
                <w:sz w:val="20"/>
                <w:szCs w:val="20"/>
              </w:rPr>
              <w:t xml:space="preserve">personally</w:t>
            </w:r>
            <w:r>
              <w:rPr>
                <w:sz w:val="20"/>
                <w:szCs w:val="20"/>
              </w:rPr>
              <w:t xml:space="preserve"> for user and provide the lessons following user schedule and level.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Style w:val="1267"/>
              <w:pBdr/>
              <w:spacing/>
              <w:ind/>
              <w:jc w:val="left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Style w:val="1267"/>
              <w:pBdr/>
              <w:spacing/>
              <w:ind w:firstLine="0" w:left="0"/>
              <w:jc w:val="left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  <w:highlight w:val="none"/>
              </w:rPr>
              <w:t xml:space="preserve">System was structured separately back-end and front-end, communicate via REST api.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Style w:val="1267"/>
              <w:pBdr/>
              <w:spacing/>
              <w:ind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515"/>
        </w:trPr>
        <w:tc>
          <w:tcPr>
            <w:tcBorders>
              <w:top w:val="single" w:color="auto" w:sz="4" w:space="0"/>
              <w:left w:val="single" w:color="c0c0c0" w:sz="8" w:space="0"/>
              <w:bottom w:val="single" w:color="auto" w:sz="4" w:space="0"/>
              <w:right w:val="single" w:color="c0c0c0" w:sz="8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3060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</w:rPr>
              <w:t xml:space="preserve">U</w:t>
            </w:r>
            <w:r>
              <w:rPr>
                <w:sz w:val="20"/>
                <w:szCs w:val="20"/>
              </w:rPr>
              <w:t xml:space="preserve">sed Programming Languages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5608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PHP, SQL, HTML, CSS, Javascript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803"/>
        </w:trPr>
        <w:tc>
          <w:tcPr>
            <w:tcBorders>
              <w:top w:val="single" w:color="auto" w:sz="4" w:space="0"/>
              <w:left w:val="single" w:color="c0c0c0" w:sz="8" w:space="0"/>
              <w:bottom w:val="single" w:color="auto" w:sz="4" w:space="0"/>
              <w:right w:val="single" w:color="c0c0c0" w:sz="8" w:space="0"/>
            </w:tcBorders>
            <w:tcW w:w="2268" w:type="dxa"/>
            <w:vAlign w:val="top"/>
            <w:vMerge w:val="continue"/>
            <w:textDirection w:val="lrTb"/>
            <w:noWrap w:val="false"/>
          </w:tcPr>
          <w:p>
            <w:pPr>
              <w:pStyle w:val="1268"/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3060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rPr>
                <w:rFonts w:hint="eastAsia"/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</w:rPr>
              <w:t xml:space="preserve">U</w:t>
            </w:r>
            <w:r>
              <w:rPr>
                <w:sz w:val="20"/>
                <w:szCs w:val="20"/>
              </w:rPr>
              <w:t xml:space="preserve">sed Technologies</w:t>
            </w:r>
            <w:r>
              <w:rPr>
                <w:rFonts w:hint="eastAsia"/>
                <w:sz w:val="20"/>
                <w:szCs w:val="20"/>
                <w:lang w:eastAsia="ja-JP"/>
              </w:rPr>
            </w:r>
            <w:r>
              <w:rPr>
                <w:rFonts w:hint="eastAsia"/>
                <w:sz w:val="20"/>
                <w:szCs w:val="20"/>
                <w:lang w:eastAsia="ja-JP"/>
              </w:rPr>
            </w:r>
          </w:p>
        </w:tc>
        <w:tc>
          <w:tcPr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</w:tcBorders>
            <w:tcW w:w="5608" w:type="dxa"/>
            <w:vAlign w:val="center"/>
            <w:textDirection w:val="lrTb"/>
            <w:noWrap w:val="false"/>
          </w:tcPr>
          <w:p>
            <w:pPr>
              <w:pStyle w:val="1267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CodeIgniter, </w:t>
            </w:r>
            <w:r>
              <w:rPr>
                <w:sz w:val="20"/>
                <w:szCs w:val="20"/>
              </w:rPr>
              <w:t xml:space="preserve">AngularJS, PHPspec, Jasmine, MySQL, MongoDB, RESTl API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1266"/>
        <w:pBdr/>
        <w:spacing/>
        <w:ind/>
        <w:rPr/>
      </w:pPr>
      <w:r>
        <w:tab/>
      </w:r>
      <w:r/>
    </w:p>
    <w:sectPr>
      <w:headerReference w:type="default" r:id="rId9"/>
      <w:headerReference w:type="even" r:id="rId10"/>
      <w:footerReference w:type="default" r:id="rId11"/>
      <w:footerReference w:type="even" r:id="rId12"/>
      <w:footerReference w:type="first" r:id="rId13"/>
      <w:footnotePr/>
      <w:endnotePr/>
      <w:type w:val="nextPage"/>
      <w:pgSz w:h="16834" w:orient="portrait" w:w="11909"/>
      <w:pgMar w:top="851" w:right="284" w:bottom="851" w:left="680" w:header="510" w:footer="454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Wingdings">
    <w:panose1 w:val="05010000000000000000"/>
  </w:font>
  <w:font w:name="Symbol">
    <w:panose1 w:val="05010000000000000000"/>
  </w:font>
  <w:font w:name="Times New Roman">
    <w:panose1 w:val="02020603050405020304"/>
  </w:font>
  <w:font w:name="MS Gothic">
    <w:panose1 w:val="020B06060202020A0204"/>
  </w:font>
  <w:font w:name="Tahoma">
    <w:panose1 w:val="020B0502040504020204"/>
  </w:font>
  <w:font w:name="MS Mincho">
    <w:panose1 w:val="02020503050405090304"/>
  </w:font>
  <w:font w:name="Garamond">
    <w:panose1 w:val="02020502060505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2" behindDoc="0" locked="0" layoutInCell="1" allowOverlap="1">
              <wp:simplePos x="0" y="0"/>
              <wp:positionH relativeFrom="column">
                <wp:posOffset>-45719</wp:posOffset>
              </wp:positionH>
              <wp:positionV relativeFrom="paragraph">
                <wp:posOffset>67310</wp:posOffset>
              </wp:positionV>
              <wp:extent cx="6903720" cy="0"/>
              <wp:effectExtent l="0" t="0" r="0" b="0"/>
              <wp:wrapNone/>
              <wp:docPr id="2" name="_x0000_s20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90372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969696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1" o:spid="_x0000_s1" style="position:absolute;left:0;text-align:left;z-index:251658242;mso-wrap-distance-left:9.00pt;mso-wrap-distance-top:0.00pt;mso-wrap-distance-right:9.00pt;mso-wrap-distance-bottom:0.00pt;visibility:visible;" from="-3.6pt,5.3pt" to="540.0pt,5.3pt" filled="f" strokecolor="#969696" strokeweight="1.00pt"/>
          </w:pict>
        </mc:Fallback>
      </mc:AlternateContent>
    </w:r>
    <w:r/>
  </w:p>
  <w:p>
    <w:pPr>
      <w:pStyle w:val="1262"/>
      <w:pBdr/>
      <w:spacing/>
      <w:ind/>
      <w:rPr/>
    </w:pPr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4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 xml:space="preserve">4</w:t>
    </w:r>
    <w:r>
      <w:fldChar w:fldCharType="end"/>
    </w:r>
    <w:r/>
  </w:p>
  <w:p>
    <w:pPr>
      <w:pStyle w:val="1245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62"/>
      <w:pBdr/>
      <w:spacing/>
      <w:ind/>
      <w:rPr>
        <w:rStyle w:val="1263"/>
      </w:rPr>
    </w:pPr>
    <w:r>
      <w:rPr>
        <w:rStyle w:val="1263"/>
      </w:rPr>
      <w:fldChar w:fldCharType="begin"/>
    </w:r>
    <w:r>
      <w:rPr>
        <w:rStyle w:val="1263"/>
      </w:rPr>
      <w:instrText xml:space="preserve">PAGE  </w:instrText>
    </w:r>
    <w:r>
      <w:rPr>
        <w:rStyle w:val="1263"/>
      </w:rPr>
      <w:fldChar w:fldCharType="end"/>
    </w:r>
    <w:r>
      <w:rPr>
        <w:rStyle w:val="1263"/>
      </w:rPr>
    </w:r>
    <w:r>
      <w:rPr>
        <w:rStyle w:val="1263"/>
      </w:rPr>
    </w:r>
  </w:p>
  <w:p>
    <w:pPr>
      <w:pStyle w:val="1262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6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1" allowOverlap="1">
              <wp:simplePos x="0" y="0"/>
              <wp:positionH relativeFrom="column">
                <wp:posOffset>-45719</wp:posOffset>
              </wp:positionH>
              <wp:positionV relativeFrom="paragraph">
                <wp:posOffset>37465</wp:posOffset>
              </wp:positionV>
              <wp:extent cx="6903720" cy="0"/>
              <wp:effectExtent l="0" t="0" r="0" b="0"/>
              <wp:wrapNone/>
              <wp:docPr id="3" name="_x0000_s20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90372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969696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2" o:spid="_x0000_s2" style="position:absolute;left:0;text-align:left;z-index:251658241;mso-wrap-distance-left:9.00pt;mso-wrap-distance-top:0.00pt;mso-wrap-distance-right:9.00pt;mso-wrap-distance-bottom:0.00pt;visibility:visible;" from="-3.6pt,2.9pt" to="540.0pt,2.9pt" filled="f" strokecolor="#969696" strokeweight="1.00pt"/>
          </w:pict>
        </mc:Fallback>
      </mc:AlternateContent>
    </w:r>
    <w:r/>
  </w:p>
  <w:p>
    <w:pPr>
      <w:pStyle w:val="1262"/>
      <w:pBdr/>
      <w:spacing/>
      <w:ind/>
      <w:rPr/>
    </w:pPr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 xml:space="preserve">4</w:t>
    </w:r>
    <w:r>
      <w:fldChar w:fldCharType="end"/>
    </w:r>
    <w:r/>
  </w:p>
  <w:p>
    <w:pPr>
      <w:pStyle w:val="124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61"/>
      <w:pBdr/>
      <w:spacing/>
      <w:ind/>
      <w:rPr/>
    </w:pPr>
    <w:r>
      <w:tab/>
    </w:r>
    <w:r/>
  </w:p>
  <w:p>
    <w:pPr>
      <w:pStyle w:val="124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85090</wp:posOffset>
              </wp:positionV>
              <wp:extent cx="6903720" cy="0"/>
              <wp:effectExtent l="0" t="0" r="0" b="0"/>
              <wp:wrapNone/>
              <wp:docPr id="1" name="_x0000_s20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90372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969696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0" o:spid="_x0000_s0" style="position:absolute;left:0;text-align:left;z-index:524288;mso-wrap-distance-left:9.00pt;mso-wrap-distance-top:0.00pt;mso-wrap-distance-right:9.00pt;mso-wrap-distance-bottom:0.00pt;visibility:visible;" from="0.0pt,6.7pt" to="543.6pt,6.7pt" filled="f" strokecolor="#969696" strokeweight="1.00pt"/>
          </w:pict>
        </mc:Fallback>
      </mc:AlternateContent>
    </w:r>
    <w:r/>
  </w:p>
  <w:p>
    <w:pPr>
      <w:pStyle w:val="1245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  <w:p>
    <w:pPr>
      <w:pStyle w:val="124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*"/>
      <w:numFmt w:val="decimal"/>
      <w:pPr>
        <w:pBdr/>
        <w:spacing/>
        <w:ind/>
      </w:pPr>
      <w:pStyle w:val="1252"/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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Arial" w:hAnsi="Arial" w:eastAsia="Times New Roman" w:cs="Arial"/>
      </w:rPr>
      <w:start w:val="7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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"/>
      <w:numFmt w:val="bullet"/>
      <w:pPr>
        <w:pBdr/>
        <w:tabs>
          <w:tab w:val="num" w:leader="none" w:pos="2268"/>
        </w:tabs>
        <w:spacing/>
        <w:ind w:hanging="330" w:left="2310"/>
      </w:pPr>
      <w:pStyle w:val="1275"/>
      <w:rPr>
        <w:rFonts w:ascii="Wingdings" w:hAnsi="Wingding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%1"/>
      <w:numFmt w:val="decimal"/>
      <w:pPr>
        <w:pBdr/>
        <w:tabs>
          <w:tab w:val="num" w:leader="none" w:pos="900"/>
        </w:tabs>
        <w:spacing/>
        <w:ind w:hanging="540" w:left="900"/>
      </w:pPr>
      <w:rPr>
        <w:rFonts w:hint="eastAsia"/>
      </w:rPr>
      <w:start w:val="0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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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1">
    <w:lvl w:ilvl="0">
      <w:isLgl w:val="false"/>
      <w:lvlJc w:val="left"/>
      <w:lvlText w:val=""/>
      <w:numFmt w:val="bullet"/>
      <w:pPr>
        <w:pBdr/>
        <w:tabs>
          <w:tab w:val="num" w:leader="none" w:pos="1080"/>
        </w:tabs>
        <w:spacing/>
        <w:ind w:hanging="360" w:left="1080"/>
      </w:pPr>
      <w:pStyle w:val="1264"/>
      <w:rPr>
        <w:rFonts w:ascii="Wingdings" w:hAnsi="Wingdings"/>
        <w:sz w:val="16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-"/>
      <w:numFmt w:val="bullet"/>
      <w:pPr>
        <w:pBdr/>
        <w:tabs>
          <w:tab w:val="num" w:leader="none" w:pos="705"/>
        </w:tabs>
        <w:spacing/>
        <w:ind w:hanging="15" w:left="375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Arial" w:hAnsi="Arial" w:eastAsia="Times New Roman" w:cs="Arial"/>
      </w:rPr>
      <w:start w:val="7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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Wingdings" w:hAnsi="Wingdings"/>
        <w:sz w:val="16"/>
        <w:szCs w:val="16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5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2885CCD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0AF7540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num w:numId="1">
    <w:abstractNumId w:val="9"/>
  </w:num>
  <w:num w:numId="2">
    <w:abstractNumId w:val="5"/>
  </w:num>
  <w:num w:numId="3">
    <w:abstractNumId w:val="14"/>
  </w:num>
  <w:num w:numId="4">
    <w:abstractNumId w:val="1"/>
    <w:lvlOverride w:ilvl="0">
      <w:lvl w:ilvl="0">
        <w:isLgl w:val="false"/>
        <w:legacy w:legacy="true" w:legacyIndent="0" w:legacySpace="0"/>
        <w:lvlJc w:val="left"/>
        <w:lvlText w:val=""/>
        <w:numFmt w:val="bullet"/>
        <w:pPr>
          <w:pBdr/>
          <w:spacing/>
          <w:ind w:hanging="240" w:left="240"/>
        </w:pPr>
        <w:pStyle w:val="1252"/>
        <w:rPr>
          <w:rFonts w:ascii="Wingdings" w:hAnsi="Wingdings"/>
          <w:sz w:val="12"/>
        </w:rPr>
        <w:start w:val="1"/>
        <w:suff w:val="tab"/>
      </w:lvl>
    </w:lvlOverride>
    <w:lvlOverride w:ilvl="1">
      <w:lvl w:ilvl="1">
        <w:isLgl w:val="false"/>
        <w:lvlJc w:val="left"/>
        <w:lvlText w:val="o"/>
        <w:numFmt w:val="bullet"/>
        <w:pPr>
          <w:pBdr/>
          <w:tabs>
            <w:tab w:val="num" w:leader="none" w:pos="1440"/>
          </w:tabs>
          <w:spacing/>
          <w:ind w:hanging="360" w:left="1440"/>
        </w:pPr>
        <w:rPr>
          <w:rFonts w:ascii="Courier New" w:hAnsi="Courier New"/>
        </w:rPr>
        <w:start w:val="1"/>
        <w:suff w:val="tab"/>
      </w:lvl>
    </w:lvlOverride>
    <w:lvlOverride w:ilvl="2">
      <w:lvl w:ilvl="2">
        <w:isLgl w:val="false"/>
        <w:lvlJc w:val="left"/>
        <w:lvlText w:val=""/>
        <w:numFmt w:val="bullet"/>
        <w:pPr>
          <w:pBdr/>
          <w:tabs>
            <w:tab w:val="num" w:leader="none" w:pos="2160"/>
          </w:tabs>
          <w:spacing/>
          <w:ind w:hanging="360" w:left="2160"/>
        </w:pPr>
        <w:rPr>
          <w:rFonts w:ascii="Wingdings" w:hAnsi="Wingdings"/>
        </w:rPr>
        <w:start w:val="1"/>
        <w:suff w:val="tab"/>
      </w:lvl>
    </w:lvlOverride>
    <w:lvlOverride w:ilvl="3">
      <w:lvl w:ilvl="3">
        <w:isLgl w:val="false"/>
        <w:lvlJc w:val="left"/>
        <w:lvlText w:val=""/>
        <w:numFmt w:val="bullet"/>
        <w:pPr>
          <w:pBdr/>
          <w:tabs>
            <w:tab w:val="num" w:leader="none" w:pos="2880"/>
          </w:tabs>
          <w:spacing/>
          <w:ind w:hanging="360" w:left="2880"/>
        </w:pPr>
        <w:rPr>
          <w:rFonts w:ascii="Symbol" w:hAnsi="Symbol"/>
        </w:rPr>
        <w:start w:val="1"/>
        <w:suff w:val="tab"/>
      </w:lvl>
    </w:lvlOverride>
    <w:lvlOverride w:ilvl="4">
      <w:lvl w:ilvl="4">
        <w:isLgl w:val="false"/>
        <w:lvlJc w:val="left"/>
        <w:lvlText w:val="o"/>
        <w:numFmt w:val="bullet"/>
        <w:pPr>
          <w:pBdr/>
          <w:tabs>
            <w:tab w:val="num" w:leader="none" w:pos="3600"/>
          </w:tabs>
          <w:spacing/>
          <w:ind w:hanging="360" w:left="3600"/>
        </w:pPr>
        <w:rPr>
          <w:rFonts w:ascii="Courier New" w:hAnsi="Courier New"/>
        </w:rPr>
        <w:start w:val="1"/>
        <w:suff w:val="tab"/>
      </w:lvl>
    </w:lvlOverride>
    <w:lvlOverride w:ilvl="5">
      <w:lvl w:ilvl="5">
        <w:isLgl w:val="false"/>
        <w:lvlJc w:val="left"/>
        <w:lvlText w:val=""/>
        <w:numFmt w:val="bullet"/>
        <w:pPr>
          <w:pBdr/>
          <w:tabs>
            <w:tab w:val="num" w:leader="none" w:pos="4320"/>
          </w:tabs>
          <w:spacing/>
          <w:ind w:hanging="360" w:left="4320"/>
        </w:pPr>
        <w:rPr>
          <w:rFonts w:ascii="Wingdings" w:hAnsi="Wingdings"/>
        </w:rPr>
        <w:start w:val="1"/>
        <w:suff w:val="tab"/>
      </w:lvl>
    </w:lvlOverride>
    <w:lvlOverride w:ilvl="6">
      <w:lvl w:ilvl="6">
        <w:isLgl w:val="false"/>
        <w:lvlJc w:val="left"/>
        <w:lvlText w:val=""/>
        <w:numFmt w:val="bullet"/>
        <w:pPr>
          <w:pBdr/>
          <w:tabs>
            <w:tab w:val="num" w:leader="none" w:pos="5040"/>
          </w:tabs>
          <w:spacing/>
          <w:ind w:hanging="360" w:left="5040"/>
        </w:pPr>
        <w:rPr>
          <w:rFonts w:ascii="Symbol" w:hAnsi="Symbol"/>
        </w:rPr>
        <w:start w:val="1"/>
        <w:suff w:val="tab"/>
      </w:lvl>
    </w:lvlOverride>
    <w:lvlOverride w:ilvl="7">
      <w:lvl w:ilvl="7">
        <w:isLgl w:val="false"/>
        <w:lvlJc w:val="left"/>
        <w:lvlText w:val="o"/>
        <w:numFmt w:val="bullet"/>
        <w:pPr>
          <w:pBdr/>
          <w:tabs>
            <w:tab w:val="num" w:leader="none" w:pos="5760"/>
          </w:tabs>
          <w:spacing/>
          <w:ind w:hanging="360" w:left="5760"/>
        </w:pPr>
        <w:rPr>
          <w:rFonts w:ascii="Courier New" w:hAnsi="Courier New"/>
        </w:rPr>
        <w:start w:val="1"/>
        <w:suff w:val="tab"/>
      </w:lvl>
    </w:lvlOverride>
    <w:lvlOverride w:ilvl="8">
      <w:lvl w:ilvl="8">
        <w:isLgl w:val="false"/>
        <w:lvlJc w:val="left"/>
        <w:lvlText w:val=""/>
        <w:numFmt w:val="bullet"/>
        <w:pPr>
          <w:pBdr/>
          <w:tabs>
            <w:tab w:val="num" w:leader="none" w:pos="6480"/>
          </w:tabs>
          <w:spacing/>
          <w:ind w:hanging="360" w:left="6480"/>
        </w:pPr>
        <w:rPr>
          <w:rFonts w:ascii="Wingdings" w:hAnsi="Wingdings"/>
        </w:rPr>
        <w:start w:val="1"/>
        <w:suff w:val="tab"/>
      </w:lvl>
    </w:lvlOverride>
  </w:num>
  <w:num w:numId="5">
    <w:abstractNumId w:val="2"/>
  </w:num>
  <w:num w:numId="6">
    <w:abstractNumId w:val="7"/>
  </w:num>
  <w:num w:numId="7">
    <w:abstractNumId w:val="8"/>
  </w:num>
  <w:num w:numId="8">
    <w:abstractNumId w:val="11"/>
  </w:num>
  <w:num w:numId="9">
    <w:abstractNumId w:val="1"/>
    <w:lvlOverride w:ilvl="0">
      <w:lvl w:ilvl="0">
        <w:isLgl w:val="false"/>
        <w:legacy w:legacy="true" w:legacyIndent="0" w:legacySpace="0"/>
        <w:lvlJc w:val="left"/>
        <w:lvlText w:val=""/>
        <w:numFmt w:val="bullet"/>
        <w:pPr>
          <w:pBdr/>
          <w:spacing/>
          <w:ind w:hanging="240" w:left="240"/>
        </w:pPr>
        <w:rPr>
          <w:rFonts w:ascii="Wingdings" w:hAnsi="Wingdings"/>
          <w:sz w:val="12"/>
        </w:rPr>
        <w:start w:val="1"/>
        <w:suff w:val="tab"/>
      </w:lvl>
    </w:lvlOverride>
    <w:lvlOverride w:ilvl="1">
      <w:lvl w:ilvl="1">
        <w:isLgl w:val="false"/>
        <w:lvlJc w:val="left"/>
        <w:lvlText w:val="o"/>
        <w:numFmt w:val="bullet"/>
        <w:pPr>
          <w:pBdr/>
          <w:tabs>
            <w:tab w:val="num" w:leader="none" w:pos="1440"/>
          </w:tabs>
          <w:spacing/>
          <w:ind w:hanging="360" w:left="1440"/>
        </w:pPr>
        <w:rPr>
          <w:rFonts w:ascii="Courier New" w:hAnsi="Courier New" w:cs="Courier New"/>
        </w:rPr>
        <w:start w:val="1"/>
        <w:suff w:val="tab"/>
      </w:lvl>
    </w:lvlOverride>
    <w:lvlOverride w:ilvl="2">
      <w:lvl w:ilvl="2">
        <w:isLgl w:val="false"/>
        <w:lvlJc w:val="left"/>
        <w:lvlText w:val=""/>
        <w:numFmt w:val="bullet"/>
        <w:pPr>
          <w:pBdr/>
          <w:tabs>
            <w:tab w:val="num" w:leader="none" w:pos="2160"/>
          </w:tabs>
          <w:spacing/>
          <w:ind w:hanging="360" w:left="2160"/>
        </w:pPr>
        <w:rPr>
          <w:rFonts w:ascii="Wingdings" w:hAnsi="Wingdings"/>
        </w:rPr>
        <w:start w:val="1"/>
        <w:suff w:val="tab"/>
      </w:lvl>
    </w:lvlOverride>
    <w:lvlOverride w:ilvl="3">
      <w:lvl w:ilvl="3">
        <w:isLgl w:val="false"/>
        <w:lvlJc w:val="left"/>
        <w:lvlText w:val=""/>
        <w:numFmt w:val="bullet"/>
        <w:pPr>
          <w:pBdr/>
          <w:tabs>
            <w:tab w:val="num" w:leader="none" w:pos="2880"/>
          </w:tabs>
          <w:spacing/>
          <w:ind w:hanging="360" w:left="2880"/>
        </w:pPr>
        <w:rPr>
          <w:rFonts w:ascii="Symbol" w:hAnsi="Symbol"/>
        </w:rPr>
        <w:start w:val="1"/>
        <w:suff w:val="tab"/>
      </w:lvl>
    </w:lvlOverride>
    <w:lvlOverride w:ilvl="4">
      <w:lvl w:ilvl="4">
        <w:isLgl w:val="false"/>
        <w:lvlJc w:val="left"/>
        <w:lvlText w:val="o"/>
        <w:numFmt w:val="bullet"/>
        <w:pPr>
          <w:pBdr/>
          <w:tabs>
            <w:tab w:val="num" w:leader="none" w:pos="3600"/>
          </w:tabs>
          <w:spacing/>
          <w:ind w:hanging="360" w:left="3600"/>
        </w:pPr>
        <w:rPr>
          <w:rFonts w:ascii="Courier New" w:hAnsi="Courier New" w:cs="Courier New"/>
        </w:rPr>
        <w:start w:val="1"/>
        <w:suff w:val="tab"/>
      </w:lvl>
    </w:lvlOverride>
    <w:lvlOverride w:ilvl="5">
      <w:lvl w:ilvl="5">
        <w:isLgl w:val="false"/>
        <w:lvlJc w:val="left"/>
        <w:lvlText w:val=""/>
        <w:numFmt w:val="bullet"/>
        <w:pPr>
          <w:pBdr/>
          <w:tabs>
            <w:tab w:val="num" w:leader="none" w:pos="4320"/>
          </w:tabs>
          <w:spacing/>
          <w:ind w:hanging="360" w:left="4320"/>
        </w:pPr>
        <w:rPr>
          <w:rFonts w:ascii="Wingdings" w:hAnsi="Wingdings"/>
        </w:rPr>
        <w:start w:val="1"/>
        <w:suff w:val="tab"/>
      </w:lvl>
    </w:lvlOverride>
    <w:lvlOverride w:ilvl="6">
      <w:lvl w:ilvl="6">
        <w:isLgl w:val="false"/>
        <w:lvlJc w:val="left"/>
        <w:lvlText w:val=""/>
        <w:numFmt w:val="bullet"/>
        <w:pPr>
          <w:pBdr/>
          <w:tabs>
            <w:tab w:val="num" w:leader="none" w:pos="5040"/>
          </w:tabs>
          <w:spacing/>
          <w:ind w:hanging="360" w:left="5040"/>
        </w:pPr>
        <w:rPr>
          <w:rFonts w:ascii="Symbol" w:hAnsi="Symbol"/>
        </w:rPr>
        <w:start w:val="1"/>
        <w:suff w:val="tab"/>
      </w:lvl>
    </w:lvlOverride>
    <w:lvlOverride w:ilvl="7">
      <w:lvl w:ilvl="7">
        <w:isLgl w:val="false"/>
        <w:lvlJc w:val="left"/>
        <w:lvlText w:val="o"/>
        <w:numFmt w:val="bullet"/>
        <w:pPr>
          <w:pBdr/>
          <w:tabs>
            <w:tab w:val="num" w:leader="none" w:pos="5760"/>
          </w:tabs>
          <w:spacing/>
          <w:ind w:hanging="360" w:left="5760"/>
        </w:pPr>
        <w:rPr>
          <w:rFonts w:ascii="Courier New" w:hAnsi="Courier New" w:cs="Courier New"/>
        </w:rPr>
        <w:start w:val="1"/>
        <w:suff w:val="tab"/>
      </w:lvl>
    </w:lvlOverride>
    <w:lvlOverride w:ilvl="8">
      <w:lvl w:ilvl="8">
        <w:isLgl w:val="false"/>
        <w:lvlJc w:val="left"/>
        <w:lvlText w:val=""/>
        <w:numFmt w:val="bullet"/>
        <w:pPr>
          <w:pBdr/>
          <w:tabs>
            <w:tab w:val="num" w:leader="none" w:pos="6480"/>
          </w:tabs>
          <w:spacing/>
          <w:ind w:hanging="360" w:left="6480"/>
        </w:pPr>
        <w:rPr>
          <w:rFonts w:ascii="Wingdings" w:hAnsi="Wingdings"/>
        </w:rPr>
        <w:start w:val="1"/>
        <w:suff w:val="tab"/>
      </w:lvl>
    </w:lvlOverride>
  </w:num>
  <w:num w:numId="10">
    <w:abstractNumId w:val="4"/>
  </w:num>
  <w:num w:numId="11">
    <w:abstractNumId w:val="12"/>
  </w:num>
  <w:num w:numId="12">
    <w:abstractNumId w:val="0"/>
  </w:num>
  <w:num w:numId="13">
    <w:abstractNumId w:val="6"/>
  </w:num>
  <w:num w:numId="14">
    <w:abstractNumId w:val="10"/>
  </w:num>
  <w:num w:numId="15">
    <w:abstractNumId w:val="3"/>
  </w:num>
  <w:num w:numId="16">
    <w:abstractNumId w:val="13"/>
  </w:num>
  <w:num w:numId="17">
    <w:abstractNumId w:val="15"/>
  </w:num>
  <w:num w:numId="18">
    <w:abstractNumId w:val="16"/>
  </w:num>
  <w:num w:numId="19">
    <w:abstractNumId w:val="17"/>
  </w:num>
  <w:num w:numId="20">
    <w:abstractNumId w:val="18"/>
  </w:num>
  <w:num w:numId="21">
    <w:abstractNumId w:val="19"/>
  </w:num>
  <w:num w:numId="22">
    <w:abstractNumId w:val="20"/>
  </w:num>
  <w:num w:numId="23">
    <w:abstractNumId w:val="21"/>
  </w:num>
  <w:num w:numId="24">
    <w:abstractNumId w:val="22"/>
  </w:num>
  <w:num w:numId="25">
    <w:abstractNumId w:val="23"/>
  </w:num>
  <w:num w:numId="26">
    <w:abstractNumId w:val="24"/>
  </w:num>
  <w:num w:numId="27">
    <w:abstractNumId w:val="25"/>
  </w:num>
  <w:num w:numId="28">
    <w:abstractNumId w:val="26"/>
  </w:num>
  <w:num w:numId="29">
    <w:abstractNumId w:val="27"/>
  </w:num>
  <w:num w:numId="30">
    <w:abstractNumId w:val="28"/>
  </w:num>
  <w:num w:numId="31">
    <w:abstractNumId w:val="29"/>
  </w:num>
  <w:num w:numId="32">
    <w:abstractNumId w:val="30"/>
  </w:num>
  <w:num w:numId="33">
    <w:abstractNumId w:val="31"/>
  </w:num>
  <w:num w:numId="34">
    <w:abstractNumId w:val="32"/>
  </w:num>
  <w:num w:numId="35">
    <w:abstractNumId w:val="33"/>
  </w:num>
  <w:num w:numId="36">
    <w:abstractNumId w:val="34"/>
  </w:num>
  <w:num w:numId="3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065">
    <w:name w:val="Placeholder Text"/>
    <w:basedOn w:val="1248"/>
    <w:uiPriority w:val="99"/>
    <w:semiHidden/>
    <w:pPr>
      <w:pBdr/>
      <w:spacing/>
      <w:ind/>
    </w:pPr>
    <w:rPr>
      <w:color w:val="666666"/>
    </w:rPr>
  </w:style>
  <w:style w:type="table" w:styleId="10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Table Grid Light"/>
    <w:basedOn w:val="10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Plain Table 1"/>
    <w:basedOn w:val="10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Plain Table 2"/>
    <w:basedOn w:val="10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Plain Table 3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Plain Table 4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Plain Table 5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Grid Table 1 Light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Grid Table 1 Light - Accent 1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Grid Table 1 Light - Accent 2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Grid Table 1 Light - Accent 3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Grid Table 1 Light - Accent 4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Grid Table 1 Light - Accent 5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Grid Table 1 Light - Accent 6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Grid Table 2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Grid Table 2 - Accent 1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Grid Table 2 - Accent 2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Grid Table 2 - Accent 3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Grid Table 2 - Accent 4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Grid Table 2 - Accent 5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Grid Table 2 - Accent 6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Grid Table 3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Grid Table 3 - Accent 1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Grid Table 3 - Accent 2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Grid Table 3 - Accent 3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Grid Table 3 - Accent 4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Grid Table 3 - Accent 5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Grid Table 3 - Accent 6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Grid Table 4"/>
    <w:basedOn w:val="10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Grid Table 4 - Accent 1"/>
    <w:basedOn w:val="10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Grid Table 4 - Accent 2"/>
    <w:basedOn w:val="10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Grid Table 4 - Accent 3"/>
    <w:basedOn w:val="10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Grid Table 4 - Accent 4"/>
    <w:basedOn w:val="10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Grid Table 4 - Accent 5"/>
    <w:basedOn w:val="10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Grid Table 4 - Accent 6"/>
    <w:basedOn w:val="10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Grid Table 5 Dark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Grid Table 5 Dark- Accent 1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Grid Table 5 Dark - Accent 2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Grid Table 5 Dark - Accent 3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Grid Table 5 Dark- Accent 4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Grid Table 5 Dark - Accent 5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Grid Table 5 Dark - Accent 6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Grid Table 6 Colorful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Grid Table 6 Colorful - Accent 1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Grid Table 6 Colorful - Accent 2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Grid Table 6 Colorful - Accent 3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Grid Table 6 Colorful - Accent 4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Grid Table 6 Colorful - Accent 5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Grid Table 6 Colorful - Accent 6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Grid Table 7 Colorful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Grid Table 7 Colorful - Accent 1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Grid Table 7 Colorful - Accent 2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Grid Table 7 Colorful - Accent 3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Grid Table 7 Colorful - Accent 4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Grid Table 7 Colorful - Accent 5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Grid Table 7 Colorful - Accent 6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List Table 1 Light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List Table 1 Light - Accent 1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List Table 1 Light - Accent 2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List Table 1 Light - Accent 3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>
    <w:name w:val="List Table 1 Light - Accent 4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List Table 1 Light - Accent 5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List Table 1 Light - Accent 6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List Table 2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List Table 2 - Accent 1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List Table 2 - Accent 2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List Table 2 - Accent 3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>
    <w:name w:val="List Table 2 - Accent 4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List Table 2 - Accent 5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List Table 2 - Accent 6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List Table 3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List Table 3 - Accent 1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List Table 3 - Accent 2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List Table 3 - Accent 3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List Table 3 - Accent 4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List Table 3 - Accent 5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>
    <w:name w:val="List Table 3 - Accent 6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>
    <w:name w:val="List Table 4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>
    <w:name w:val="List Table 4 - Accent 1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>
    <w:name w:val="List Table 4 - Accent 2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>
    <w:name w:val="List Table 4 - Accent 3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>
    <w:name w:val="List Table 4 - Accent 4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8">
    <w:name w:val="List Table 4 - Accent 5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9">
    <w:name w:val="List Table 4 - Accent 6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0">
    <w:name w:val="List Table 5 Dark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1">
    <w:name w:val="List Table 5 Dark - Accent 1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2">
    <w:name w:val="List Table 5 Dark - Accent 2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3">
    <w:name w:val="List Table 5 Dark - Accent 3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4">
    <w:name w:val="List Table 5 Dark - Accent 4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5">
    <w:name w:val="List Table 5 Dark - Accent 5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6">
    <w:name w:val="List Table 5 Dark - Accent 6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7">
    <w:name w:val="List Table 6 Colorful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8">
    <w:name w:val="List Table 6 Colorful - Accent 1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9">
    <w:name w:val="List Table 6 Colorful - Accent 2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0">
    <w:name w:val="List Table 6 Colorful - Accent 3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1">
    <w:name w:val="List Table 6 Colorful - Accent 4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2">
    <w:name w:val="List Table 6 Colorful - Accent 5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3">
    <w:name w:val="List Table 6 Colorful - Accent 6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4">
    <w:name w:val="List Table 7 Colorful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5">
    <w:name w:val="List Table 7 Colorful - Accent 1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6">
    <w:name w:val="List Table 7 Colorful - Accent 2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7">
    <w:name w:val="List Table 7 Colorful - Accent 3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8">
    <w:name w:val="List Table 7 Colorful - Accent 4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9">
    <w:name w:val="List Table 7 Colorful - Accent 5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0">
    <w:name w:val="List Table 7 Colorful - Accent 6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1">
    <w:name w:val="Lined - Accent"/>
    <w:basedOn w:val="10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2">
    <w:name w:val="Lined - Accent 1"/>
    <w:basedOn w:val="10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3">
    <w:name w:val="Lined - Accent 2"/>
    <w:basedOn w:val="10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Lined - Accent 3"/>
    <w:basedOn w:val="10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Lined - Accent 4"/>
    <w:basedOn w:val="10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Lined - Accent 5"/>
    <w:basedOn w:val="10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Lined - Accent 6"/>
    <w:basedOn w:val="10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Bordered &amp; Lined - Accent"/>
    <w:basedOn w:val="10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Bordered &amp; Lined - Accent 1"/>
    <w:basedOn w:val="10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Bordered &amp; Lined - Accent 2"/>
    <w:basedOn w:val="10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Bordered &amp; Lined - Accent 3"/>
    <w:basedOn w:val="10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Bordered &amp; Lined - Accent 4"/>
    <w:basedOn w:val="10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Bordered &amp; Lined - Accent 5"/>
    <w:basedOn w:val="10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Bordered &amp; Lined - Accent 6"/>
    <w:basedOn w:val="10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Bordered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Bordered - Accent 1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Bordered - Accent 2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Bordered - Accent 3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Bordered - Accent 4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Bordered - Accent 5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Bordered - Accent 6"/>
    <w:basedOn w:val="10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92">
    <w:name w:val="Heading 1"/>
    <w:basedOn w:val="1245"/>
    <w:next w:val="1245"/>
    <w:link w:val="119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193">
    <w:name w:val="Heading 2"/>
    <w:basedOn w:val="1245"/>
    <w:next w:val="1245"/>
    <w:link w:val="120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194">
    <w:name w:val="Heading 3"/>
    <w:basedOn w:val="1245"/>
    <w:next w:val="1245"/>
    <w:link w:val="120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195">
    <w:name w:val="Heading 4"/>
    <w:basedOn w:val="1245"/>
    <w:next w:val="1245"/>
    <w:link w:val="120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196">
    <w:name w:val="Heading 7"/>
    <w:basedOn w:val="1245"/>
    <w:next w:val="1245"/>
    <w:link w:val="120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197">
    <w:name w:val="Heading 8"/>
    <w:basedOn w:val="1245"/>
    <w:next w:val="1245"/>
    <w:link w:val="120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198">
    <w:name w:val="Heading 9"/>
    <w:basedOn w:val="1245"/>
    <w:next w:val="1245"/>
    <w:link w:val="120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199">
    <w:name w:val="Heading 1 Char"/>
    <w:basedOn w:val="1248"/>
    <w:link w:val="11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200">
    <w:name w:val="Heading 2 Char"/>
    <w:basedOn w:val="1248"/>
    <w:link w:val="11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201">
    <w:name w:val="Heading 3 Char"/>
    <w:basedOn w:val="1248"/>
    <w:link w:val="11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202">
    <w:name w:val="Heading 4 Char"/>
    <w:basedOn w:val="1248"/>
    <w:link w:val="119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203">
    <w:name w:val="Heading 5 Char"/>
    <w:basedOn w:val="1248"/>
    <w:link w:val="12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204">
    <w:name w:val="Heading 6 Char"/>
    <w:basedOn w:val="1248"/>
    <w:link w:val="124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205">
    <w:name w:val="Heading 7 Char"/>
    <w:basedOn w:val="1248"/>
    <w:link w:val="119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206">
    <w:name w:val="Heading 8 Char"/>
    <w:basedOn w:val="1248"/>
    <w:link w:val="11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207">
    <w:name w:val="Heading 9 Char"/>
    <w:basedOn w:val="1248"/>
    <w:link w:val="119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208">
    <w:name w:val="Title"/>
    <w:basedOn w:val="1245"/>
    <w:next w:val="1245"/>
    <w:link w:val="120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209">
    <w:name w:val="Title Char"/>
    <w:basedOn w:val="1248"/>
    <w:link w:val="120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210">
    <w:name w:val="Subtitle"/>
    <w:basedOn w:val="1245"/>
    <w:next w:val="1245"/>
    <w:link w:val="121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211">
    <w:name w:val="Subtitle Char"/>
    <w:basedOn w:val="1248"/>
    <w:link w:val="121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212">
    <w:name w:val="Quote"/>
    <w:basedOn w:val="1245"/>
    <w:next w:val="1245"/>
    <w:link w:val="121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213">
    <w:name w:val="Quote Char"/>
    <w:basedOn w:val="1248"/>
    <w:link w:val="121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214">
    <w:name w:val="List Paragraph"/>
    <w:basedOn w:val="1245"/>
    <w:uiPriority w:val="34"/>
    <w:qFormat/>
    <w:pPr>
      <w:pBdr/>
      <w:spacing/>
      <w:ind w:left="720"/>
      <w:contextualSpacing w:val="true"/>
    </w:pPr>
  </w:style>
  <w:style w:type="character" w:styleId="1215">
    <w:name w:val="Intense Emphasis"/>
    <w:basedOn w:val="12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216">
    <w:name w:val="Intense Quote"/>
    <w:basedOn w:val="1245"/>
    <w:next w:val="1245"/>
    <w:link w:val="121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217">
    <w:name w:val="Intense Quote Char"/>
    <w:basedOn w:val="1248"/>
    <w:link w:val="121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218">
    <w:name w:val="Intense Reference"/>
    <w:basedOn w:val="12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219">
    <w:name w:val="No Spacing"/>
    <w:basedOn w:val="1245"/>
    <w:uiPriority w:val="1"/>
    <w:qFormat/>
    <w:pPr>
      <w:pBdr/>
      <w:spacing w:after="0" w:line="240" w:lineRule="auto"/>
      <w:ind/>
    </w:pPr>
  </w:style>
  <w:style w:type="character" w:styleId="1220">
    <w:name w:val="Subtle Emphasis"/>
    <w:basedOn w:val="12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221">
    <w:name w:val="Emphasis"/>
    <w:basedOn w:val="1248"/>
    <w:uiPriority w:val="20"/>
    <w:qFormat/>
    <w:pPr>
      <w:pBdr/>
      <w:spacing/>
      <w:ind/>
    </w:pPr>
    <w:rPr>
      <w:i/>
      <w:iCs/>
    </w:rPr>
  </w:style>
  <w:style w:type="character" w:styleId="1222">
    <w:name w:val="Strong"/>
    <w:basedOn w:val="1248"/>
    <w:uiPriority w:val="22"/>
    <w:qFormat/>
    <w:pPr>
      <w:pBdr/>
      <w:spacing/>
      <w:ind/>
    </w:pPr>
    <w:rPr>
      <w:b/>
      <w:bCs/>
    </w:rPr>
  </w:style>
  <w:style w:type="character" w:styleId="1223">
    <w:name w:val="Subtle Reference"/>
    <w:basedOn w:val="12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224">
    <w:name w:val="Book Title"/>
    <w:basedOn w:val="124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225">
    <w:name w:val="Header Char"/>
    <w:basedOn w:val="1248"/>
    <w:link w:val="1261"/>
    <w:uiPriority w:val="99"/>
    <w:pPr>
      <w:pBdr/>
      <w:spacing/>
      <w:ind/>
    </w:pPr>
  </w:style>
  <w:style w:type="character" w:styleId="1226">
    <w:name w:val="Footer Char"/>
    <w:basedOn w:val="1248"/>
    <w:link w:val="1262"/>
    <w:uiPriority w:val="99"/>
    <w:pPr>
      <w:pBdr/>
      <w:spacing/>
      <w:ind/>
    </w:pPr>
  </w:style>
  <w:style w:type="paragraph" w:styleId="1227">
    <w:name w:val="Caption"/>
    <w:basedOn w:val="1245"/>
    <w:next w:val="124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228">
    <w:name w:val="footnote text"/>
    <w:basedOn w:val="1245"/>
    <w:link w:val="122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229">
    <w:name w:val="Footnote Text Char"/>
    <w:basedOn w:val="1248"/>
    <w:link w:val="1228"/>
    <w:uiPriority w:val="99"/>
    <w:semiHidden/>
    <w:pPr>
      <w:pBdr/>
      <w:spacing/>
      <w:ind/>
    </w:pPr>
    <w:rPr>
      <w:sz w:val="20"/>
      <w:szCs w:val="20"/>
    </w:rPr>
  </w:style>
  <w:style w:type="character" w:styleId="1230">
    <w:name w:val="footnote reference"/>
    <w:basedOn w:val="1248"/>
    <w:uiPriority w:val="99"/>
    <w:semiHidden/>
    <w:unhideWhenUsed/>
    <w:pPr>
      <w:pBdr/>
      <w:spacing/>
      <w:ind/>
    </w:pPr>
    <w:rPr>
      <w:vertAlign w:val="superscript"/>
    </w:rPr>
  </w:style>
  <w:style w:type="paragraph" w:styleId="1231">
    <w:name w:val="endnote text"/>
    <w:basedOn w:val="1245"/>
    <w:link w:val="123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232">
    <w:name w:val="Endnote Text Char"/>
    <w:basedOn w:val="1248"/>
    <w:link w:val="1231"/>
    <w:uiPriority w:val="99"/>
    <w:semiHidden/>
    <w:pPr>
      <w:pBdr/>
      <w:spacing/>
      <w:ind/>
    </w:pPr>
    <w:rPr>
      <w:sz w:val="20"/>
      <w:szCs w:val="20"/>
    </w:rPr>
  </w:style>
  <w:style w:type="character" w:styleId="1233">
    <w:name w:val="endnote reference"/>
    <w:basedOn w:val="1248"/>
    <w:uiPriority w:val="99"/>
    <w:semiHidden/>
    <w:unhideWhenUsed/>
    <w:pPr>
      <w:pBdr/>
      <w:spacing/>
      <w:ind/>
    </w:pPr>
    <w:rPr>
      <w:vertAlign w:val="superscript"/>
    </w:rPr>
  </w:style>
  <w:style w:type="paragraph" w:styleId="1234">
    <w:name w:val="toc 1"/>
    <w:basedOn w:val="1245"/>
    <w:next w:val="1245"/>
    <w:uiPriority w:val="39"/>
    <w:unhideWhenUsed/>
    <w:pPr>
      <w:pBdr/>
      <w:spacing w:after="100"/>
      <w:ind/>
    </w:pPr>
  </w:style>
  <w:style w:type="paragraph" w:styleId="1235">
    <w:name w:val="toc 2"/>
    <w:basedOn w:val="1245"/>
    <w:next w:val="1245"/>
    <w:uiPriority w:val="39"/>
    <w:unhideWhenUsed/>
    <w:pPr>
      <w:pBdr/>
      <w:spacing w:after="100"/>
      <w:ind w:left="220"/>
    </w:pPr>
  </w:style>
  <w:style w:type="paragraph" w:styleId="1236">
    <w:name w:val="toc 3"/>
    <w:basedOn w:val="1245"/>
    <w:next w:val="1245"/>
    <w:uiPriority w:val="39"/>
    <w:unhideWhenUsed/>
    <w:pPr>
      <w:pBdr/>
      <w:spacing w:after="100"/>
      <w:ind w:left="440"/>
    </w:pPr>
  </w:style>
  <w:style w:type="paragraph" w:styleId="1237">
    <w:name w:val="toc 4"/>
    <w:basedOn w:val="1245"/>
    <w:next w:val="1245"/>
    <w:uiPriority w:val="39"/>
    <w:unhideWhenUsed/>
    <w:pPr>
      <w:pBdr/>
      <w:spacing w:after="100"/>
      <w:ind w:left="660"/>
    </w:pPr>
  </w:style>
  <w:style w:type="paragraph" w:styleId="1238">
    <w:name w:val="toc 5"/>
    <w:basedOn w:val="1245"/>
    <w:next w:val="1245"/>
    <w:uiPriority w:val="39"/>
    <w:unhideWhenUsed/>
    <w:pPr>
      <w:pBdr/>
      <w:spacing w:after="100"/>
      <w:ind w:left="880"/>
    </w:pPr>
  </w:style>
  <w:style w:type="paragraph" w:styleId="1239">
    <w:name w:val="toc 6"/>
    <w:basedOn w:val="1245"/>
    <w:next w:val="1245"/>
    <w:uiPriority w:val="39"/>
    <w:unhideWhenUsed/>
    <w:pPr>
      <w:pBdr/>
      <w:spacing w:after="100"/>
      <w:ind w:left="1100"/>
    </w:pPr>
  </w:style>
  <w:style w:type="paragraph" w:styleId="1240">
    <w:name w:val="toc 7"/>
    <w:basedOn w:val="1245"/>
    <w:next w:val="1245"/>
    <w:uiPriority w:val="39"/>
    <w:unhideWhenUsed/>
    <w:pPr>
      <w:pBdr/>
      <w:spacing w:after="100"/>
      <w:ind w:left="1320"/>
    </w:pPr>
  </w:style>
  <w:style w:type="paragraph" w:styleId="1241">
    <w:name w:val="toc 8"/>
    <w:basedOn w:val="1245"/>
    <w:next w:val="1245"/>
    <w:uiPriority w:val="39"/>
    <w:unhideWhenUsed/>
    <w:pPr>
      <w:pBdr/>
      <w:spacing w:after="100"/>
      <w:ind w:left="1540"/>
    </w:pPr>
  </w:style>
  <w:style w:type="paragraph" w:styleId="1242">
    <w:name w:val="toc 9"/>
    <w:basedOn w:val="1245"/>
    <w:next w:val="1245"/>
    <w:uiPriority w:val="39"/>
    <w:unhideWhenUsed/>
    <w:pPr>
      <w:pBdr/>
      <w:spacing w:after="100"/>
      <w:ind w:left="1760"/>
    </w:pPr>
  </w:style>
  <w:style w:type="paragraph" w:styleId="1243">
    <w:name w:val="TOC Heading"/>
    <w:uiPriority w:val="39"/>
    <w:unhideWhenUsed/>
    <w:pPr>
      <w:pBdr/>
      <w:spacing/>
      <w:ind/>
    </w:pPr>
  </w:style>
  <w:style w:type="paragraph" w:styleId="1244">
    <w:name w:val="table of figures"/>
    <w:basedOn w:val="1245"/>
    <w:next w:val="1245"/>
    <w:uiPriority w:val="99"/>
    <w:unhideWhenUsed/>
    <w:pPr>
      <w:pBdr/>
      <w:spacing w:after="0" w:afterAutospacing="0"/>
      <w:ind/>
    </w:pPr>
  </w:style>
  <w:style w:type="paragraph" w:styleId="1245" w:default="1">
    <w:name w:val="Normal"/>
    <w:next w:val="1245"/>
    <w:link w:val="1245"/>
    <w:qFormat/>
    <w:pPr>
      <w:pBdr/>
      <w:tabs>
        <w:tab w:val="left" w:leader="none" w:pos="3420"/>
      </w:tabs>
      <w:spacing/>
      <w:ind/>
    </w:pPr>
    <w:rPr>
      <w:rFonts w:ascii="Arial" w:hAnsi="Arial"/>
      <w:sz w:val="16"/>
      <w:szCs w:val="16"/>
      <w:lang w:val="en-US" w:eastAsia="en-US" w:bidi="ar-SA"/>
    </w:rPr>
  </w:style>
  <w:style w:type="paragraph" w:styleId="1246">
    <w:name w:val="Heading 5"/>
    <w:basedOn w:val="1245"/>
    <w:next w:val="1245"/>
    <w:link w:val="1245"/>
    <w:qFormat/>
    <w:pPr>
      <w:pBdr/>
      <w:spacing w:after="60" w:before="240"/>
      <w:ind/>
      <w:outlineLvl w:val="4"/>
    </w:pPr>
    <w:rPr>
      <w:b/>
      <w:bCs/>
      <w:i/>
      <w:iCs/>
      <w:sz w:val="26"/>
      <w:szCs w:val="26"/>
    </w:rPr>
  </w:style>
  <w:style w:type="paragraph" w:styleId="1247">
    <w:name w:val="Heading 6"/>
    <w:basedOn w:val="1245"/>
    <w:next w:val="1245"/>
    <w:link w:val="1245"/>
    <w:qFormat/>
    <w:pPr>
      <w:pBdr/>
      <w:spacing w:after="60" w:before="240"/>
      <w:ind/>
      <w:outlineLvl w:val="5"/>
    </w:pPr>
    <w:rPr>
      <w:b/>
      <w:bCs/>
      <w:sz w:val="22"/>
      <w:szCs w:val="22"/>
    </w:rPr>
  </w:style>
  <w:style w:type="character" w:styleId="1248" w:default="1">
    <w:name w:val="Default Paragraph Font"/>
    <w:next w:val="1248"/>
    <w:link w:val="1245"/>
    <w:semiHidden/>
    <w:pPr>
      <w:pBdr/>
      <w:spacing/>
      <w:ind/>
    </w:pPr>
  </w:style>
  <w:style w:type="table" w:styleId="1249">
    <w:name w:val="Table Normal"/>
    <w:next w:val="1249"/>
    <w:link w:val="1245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50" w:default="1">
    <w:name w:val="No List"/>
    <w:next w:val="1250"/>
    <w:link w:val="1245"/>
    <w:semiHidden/>
    <w:pPr>
      <w:pBdr/>
      <w:spacing/>
      <w:ind/>
    </w:pPr>
  </w:style>
  <w:style w:type="table" w:styleId="1251">
    <w:name w:val="Table Grid"/>
    <w:basedOn w:val="1249"/>
    <w:next w:val="1251"/>
    <w:link w:val="1245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52">
    <w:name w:val="Achievement"/>
    <w:basedOn w:val="1254"/>
    <w:next w:val="1252"/>
    <w:link w:val="1245"/>
    <w:pPr>
      <w:numPr>
        <w:ilvl w:val="0"/>
        <w:numId w:val="4"/>
      </w:numPr>
      <w:pBdr/>
      <w:spacing w:after="0" w:line="360" w:lineRule="auto"/>
      <w:ind w:hanging="245" w:left="245"/>
    </w:pPr>
    <w:rPr>
      <w:rFonts w:ascii="Garamond" w:hAnsi="Garamond"/>
      <w:sz w:val="22"/>
      <w:szCs w:val="20"/>
    </w:rPr>
  </w:style>
  <w:style w:type="paragraph" w:styleId="1253">
    <w:name w:val="List 1"/>
    <w:basedOn w:val="1252"/>
    <w:next w:val="1253"/>
    <w:link w:val="1245"/>
    <w:pPr>
      <w:pBdr/>
      <w:spacing/>
      <w:ind/>
    </w:pPr>
  </w:style>
  <w:style w:type="paragraph" w:styleId="1254">
    <w:name w:val="Body Text"/>
    <w:basedOn w:val="1245"/>
    <w:next w:val="1254"/>
    <w:link w:val="1245"/>
    <w:pPr>
      <w:pBdr/>
      <w:spacing w:after="120"/>
      <w:ind/>
    </w:pPr>
  </w:style>
  <w:style w:type="paragraph" w:styleId="1255">
    <w:name w:val="Section Title"/>
    <w:basedOn w:val="1245"/>
    <w:next w:val="1256"/>
    <w:link w:val="1245"/>
    <w:pPr>
      <w:pBdr>
        <w:bottom w:val="single" w:color="808080" w:sz="6" w:space="1"/>
      </w:pBdr>
      <w:spacing w:after="120" w:before="220" w:line="220" w:lineRule="atLeast"/>
      <w:ind/>
    </w:pPr>
    <w:rPr>
      <w:rFonts w:ascii="Garamond" w:hAnsi="Garamond"/>
      <w:caps/>
      <w:spacing w:val="15"/>
      <w:sz w:val="20"/>
      <w:szCs w:val="20"/>
    </w:rPr>
  </w:style>
  <w:style w:type="paragraph" w:styleId="1256">
    <w:name w:val="Objective"/>
    <w:basedOn w:val="1245"/>
    <w:next w:val="1254"/>
    <w:link w:val="1245"/>
    <w:pPr>
      <w:pBdr/>
      <w:spacing w:after="220" w:before="60" w:line="220" w:lineRule="atLeast"/>
      <w:ind/>
    </w:pPr>
    <w:rPr>
      <w:rFonts w:ascii="Garamond" w:hAnsi="Garamond"/>
      <w:sz w:val="22"/>
      <w:szCs w:val="20"/>
    </w:rPr>
  </w:style>
  <w:style w:type="character" w:styleId="1257">
    <w:name w:val="Hyperlink"/>
    <w:next w:val="1257"/>
    <w:link w:val="1245"/>
    <w:pPr>
      <w:pBdr/>
      <w:spacing/>
      <w:ind/>
    </w:pPr>
    <w:rPr>
      <w:color w:val="0000ff"/>
      <w:u w:val="single"/>
    </w:rPr>
  </w:style>
  <w:style w:type="paragraph" w:styleId="1258">
    <w:name w:val="Document Title"/>
    <w:basedOn w:val="1245"/>
    <w:next w:val="1258"/>
    <w:link w:val="1245"/>
    <w:pPr>
      <w:widowControl w:val="false"/>
      <w:pBdr/>
      <w:spacing w:after="240" w:before="360"/>
      <w:ind/>
      <w:jc w:val="center"/>
    </w:pPr>
    <w:rPr>
      <w:b/>
      <w:bCs/>
      <w:caps/>
      <w:color w:val="000066"/>
      <w:sz w:val="32"/>
      <w:szCs w:val="48"/>
    </w:rPr>
  </w:style>
  <w:style w:type="paragraph" w:styleId="1259">
    <w:name w:val="Project Title"/>
    <w:basedOn w:val="1245"/>
    <w:next w:val="1245"/>
    <w:link w:val="1245"/>
    <w:pPr>
      <w:widowControl w:val="false"/>
      <w:pBdr/>
      <w:spacing w:after="120" w:before="240" w:line="288" w:lineRule="auto"/>
      <w:ind/>
      <w:jc w:val="center"/>
    </w:pPr>
    <w:rPr>
      <w:rFonts w:ascii="Arial" w:hAnsi="Arial"/>
      <w:b/>
      <w:bCs/>
      <w:caps/>
      <w:color w:val="000066"/>
      <w:sz w:val="36"/>
      <w:szCs w:val="36"/>
    </w:rPr>
  </w:style>
  <w:style w:type="paragraph" w:styleId="1260">
    <w:name w:val="Style1"/>
    <w:basedOn w:val="1247"/>
    <w:next w:val="1260"/>
    <w:link w:val="1245"/>
    <w:pPr>
      <w:keepNext w:val="true"/>
      <w:pBdr/>
      <w:spacing w:after="0" w:before="0"/>
      <w:ind/>
      <w:outlineLvl w:val="9"/>
    </w:pPr>
    <w:rPr>
      <w:rFonts w:ascii="Arial" w:hAnsi="Arial" w:eastAsia="MS Mincho"/>
      <w:b w:val="0"/>
      <w:bCs w:val="0"/>
      <w:smallCaps/>
      <w:color w:val="000000"/>
      <w:sz w:val="24"/>
      <w:szCs w:val="20"/>
    </w:rPr>
  </w:style>
  <w:style w:type="paragraph" w:styleId="1261">
    <w:name w:val="Header"/>
    <w:basedOn w:val="1245"/>
    <w:next w:val="1261"/>
    <w:link w:val="1245"/>
    <w:pPr>
      <w:pBdr/>
      <w:tabs>
        <w:tab w:val="clear" w:leader="none" w:pos="3420"/>
        <w:tab w:val="right" w:leader="none" w:pos="10800"/>
      </w:tabs>
      <w:spacing/>
      <w:ind/>
    </w:pPr>
    <w:rPr>
      <w:sz w:val="18"/>
    </w:rPr>
  </w:style>
  <w:style w:type="paragraph" w:styleId="1262">
    <w:name w:val="Footer"/>
    <w:basedOn w:val="1245"/>
    <w:next w:val="1262"/>
    <w:link w:val="1245"/>
    <w:pPr>
      <w:pBdr/>
      <w:tabs>
        <w:tab w:val="clear" w:leader="none" w:pos="3420"/>
        <w:tab w:val="right" w:leader="none" w:pos="10800"/>
      </w:tabs>
      <w:spacing/>
      <w:ind w:right="360"/>
    </w:pPr>
    <w:rPr>
      <w:sz w:val="20"/>
      <w:szCs w:val="20"/>
    </w:rPr>
  </w:style>
  <w:style w:type="character" w:styleId="1263">
    <w:name w:val="Page Number"/>
    <w:basedOn w:val="1248"/>
    <w:next w:val="1263"/>
    <w:link w:val="1245"/>
    <w:pPr>
      <w:pBdr/>
      <w:spacing/>
      <w:ind/>
    </w:pPr>
  </w:style>
  <w:style w:type="paragraph" w:styleId="1264">
    <w:name w:val="listLevel02"/>
    <w:basedOn w:val="1245"/>
    <w:next w:val="1264"/>
    <w:link w:val="1245"/>
    <w:pPr>
      <w:numPr>
        <w:ilvl w:val="0"/>
        <w:numId w:val="8"/>
      </w:numPr>
      <w:pBdr/>
      <w:spacing/>
      <w:ind/>
      <w:jc w:val="both"/>
    </w:pPr>
    <w:rPr>
      <w:rFonts w:ascii="Garamond" w:hAnsi="Garamond" w:eastAsia="MS Mincho"/>
      <w:sz w:val="22"/>
      <w:szCs w:val="20"/>
    </w:rPr>
  </w:style>
  <w:style w:type="paragraph" w:styleId="1265">
    <w:name w:val="Name"/>
    <w:basedOn w:val="1245"/>
    <w:next w:val="1265"/>
    <w:link w:val="1245"/>
    <w:pPr>
      <w:pBdr/>
      <w:spacing w:before="120"/>
      <w:ind/>
      <w:jc w:val="center"/>
    </w:pPr>
    <w:rPr>
      <w:rFonts w:ascii="Garamond" w:hAnsi="Garamond"/>
      <w:bCs/>
      <w:iCs/>
      <w:color w:val="000080"/>
      <w:sz w:val="48"/>
      <w:szCs w:val="20"/>
    </w:rPr>
  </w:style>
  <w:style w:type="paragraph" w:styleId="1266">
    <w:name w:val="Table Header"/>
    <w:basedOn w:val="1245"/>
    <w:next w:val="1266"/>
    <w:link w:val="1245"/>
    <w:pPr>
      <w:pBdr/>
      <w:spacing w:after="120" w:before="120" w:line="240" w:lineRule="atLeast"/>
      <w:ind/>
    </w:pPr>
    <w:rPr>
      <w:rFonts w:eastAsia="MS Gothic"/>
      <w:b/>
      <w:bCs/>
      <w:sz w:val="18"/>
      <w:szCs w:val="18"/>
    </w:rPr>
  </w:style>
  <w:style w:type="paragraph" w:styleId="1267">
    <w:name w:val="Table Text"/>
    <w:basedOn w:val="1245"/>
    <w:next w:val="1267"/>
    <w:link w:val="1277"/>
    <w:pPr>
      <w:pBdr/>
      <w:spacing w:line="240" w:lineRule="atLeast"/>
      <w:ind/>
      <w:jc w:val="both"/>
    </w:pPr>
    <w:rPr>
      <w:sz w:val="16"/>
      <w:szCs w:val="16"/>
    </w:rPr>
  </w:style>
  <w:style w:type="paragraph" w:styleId="1268">
    <w:name w:val="Table Text 1"/>
    <w:basedOn w:val="1245"/>
    <w:next w:val="1268"/>
    <w:link w:val="1280"/>
    <w:pPr>
      <w:pBdr/>
      <w:spacing w:after="120" w:before="120" w:line="240" w:lineRule="atLeast"/>
      <w:ind/>
    </w:pPr>
    <w:rPr>
      <w:rFonts w:cs="Arial"/>
      <w:sz w:val="18"/>
      <w:szCs w:val="18"/>
    </w:rPr>
  </w:style>
  <w:style w:type="paragraph" w:styleId="1269">
    <w:name w:val="Note Text"/>
    <w:basedOn w:val="1245"/>
    <w:next w:val="1269"/>
    <w:link w:val="1245"/>
    <w:pPr>
      <w:pBdr/>
      <w:spacing w:line="240" w:lineRule="atLeast"/>
      <w:ind/>
    </w:pPr>
    <w:rPr>
      <w:rFonts w:cs="Arial"/>
      <w:b/>
      <w:i/>
      <w:color w:val="666699"/>
      <w:sz w:val="16"/>
      <w:szCs w:val="16"/>
    </w:rPr>
  </w:style>
  <w:style w:type="paragraph" w:styleId="1270">
    <w:name w:val="Skill Item"/>
    <w:basedOn w:val="1245"/>
    <w:next w:val="1270"/>
    <w:link w:val="1245"/>
    <w:pPr>
      <w:pBdr/>
      <w:spacing/>
      <w:ind/>
    </w:pPr>
    <w:rPr>
      <w:rFonts w:cs="Arial"/>
      <w:b/>
      <w:i/>
      <w:sz w:val="16"/>
      <w:szCs w:val="16"/>
    </w:rPr>
  </w:style>
  <w:style w:type="paragraph" w:styleId="1271">
    <w:name w:val="DuLieuBang"/>
    <w:basedOn w:val="1245"/>
    <w:next w:val="1271"/>
    <w:link w:val="1245"/>
    <w:pPr>
      <w:pBdr/>
      <w:tabs>
        <w:tab w:val="clear" w:leader="none" w:pos="3420"/>
      </w:tabs>
      <w:spacing w:after="60" w:before="60"/>
      <w:ind w:left="113"/>
      <w:jc w:val="both"/>
    </w:pPr>
    <w:rPr>
      <w:rFonts w:ascii="Times New Roman" w:hAnsi="Times New Roman"/>
      <w:sz w:val="26"/>
    </w:rPr>
  </w:style>
  <w:style w:type="paragraph" w:styleId="1272">
    <w:name w:val="Centered"/>
    <w:basedOn w:val="1267"/>
    <w:next w:val="1272"/>
    <w:link w:val="1245"/>
    <w:pPr>
      <w:pBdr/>
      <w:spacing/>
      <w:ind/>
      <w:jc w:val="center"/>
    </w:pPr>
  </w:style>
  <w:style w:type="paragraph" w:styleId="1273">
    <w:name w:val="Style Table Header + 12 pt"/>
    <w:basedOn w:val="1266"/>
    <w:next w:val="1273"/>
    <w:link w:val="1245"/>
    <w:pPr>
      <w:pBdr/>
      <w:spacing/>
      <w:ind/>
    </w:pPr>
  </w:style>
  <w:style w:type="character" w:styleId="1274">
    <w:name w:val="FollowedHyperlink"/>
    <w:next w:val="1274"/>
    <w:link w:val="1245"/>
    <w:pPr>
      <w:pBdr/>
      <w:spacing/>
      <w:ind/>
    </w:pPr>
    <w:rPr>
      <w:color w:val="800080"/>
      <w:u w:val="single"/>
    </w:rPr>
  </w:style>
  <w:style w:type="paragraph" w:styleId="1275">
    <w:name w:val="List Bullet"/>
    <w:basedOn w:val="1245"/>
    <w:next w:val="1275"/>
    <w:link w:val="1245"/>
    <w:pPr>
      <w:numPr>
        <w:ilvl w:val="0"/>
        <w:numId w:val="13"/>
      </w:numPr>
      <w:pBdr/>
      <w:spacing/>
      <w:ind/>
    </w:pPr>
  </w:style>
  <w:style w:type="paragraph" w:styleId="1276">
    <w:name w:val="Document Map"/>
    <w:basedOn w:val="1245"/>
    <w:next w:val="1276"/>
    <w:link w:val="1245"/>
    <w:semiHidden/>
    <w:pPr>
      <w:pBdr/>
      <w:shd w:val="clear" w:color="auto" w:fill="000080"/>
      <w:spacing/>
      <w:ind/>
    </w:pPr>
    <w:rPr>
      <w:rFonts w:ascii="Tahoma" w:hAnsi="Tahoma" w:cs="Tahoma"/>
      <w:sz w:val="20"/>
      <w:szCs w:val="20"/>
    </w:rPr>
  </w:style>
  <w:style w:type="character" w:styleId="1277">
    <w:name w:val="Table Text Char"/>
    <w:next w:val="1277"/>
    <w:link w:val="1267"/>
    <w:pPr>
      <w:pBdr/>
      <w:spacing/>
      <w:ind/>
    </w:pPr>
    <w:rPr>
      <w:rFonts w:ascii="Arial" w:hAnsi="Arial"/>
      <w:sz w:val="16"/>
      <w:szCs w:val="16"/>
      <w:lang w:val="en-US" w:eastAsia="en-US" w:bidi="ar-SA"/>
    </w:rPr>
  </w:style>
  <w:style w:type="paragraph" w:styleId="1278">
    <w:name w:val="Balloon Text"/>
    <w:basedOn w:val="1245"/>
    <w:next w:val="1278"/>
    <w:link w:val="1279"/>
    <w:pPr>
      <w:pBdr/>
      <w:spacing/>
      <w:ind/>
    </w:pPr>
    <w:rPr>
      <w:rFonts w:ascii="Tahoma" w:hAnsi="Tahoma" w:cs="Tahoma"/>
      <w:sz w:val="16"/>
      <w:szCs w:val="16"/>
    </w:rPr>
  </w:style>
  <w:style w:type="character" w:styleId="1279">
    <w:name w:val="Balloon Text Char"/>
    <w:next w:val="1279"/>
    <w:link w:val="1278"/>
    <w:pPr>
      <w:pBdr/>
      <w:spacing/>
      <w:ind/>
    </w:pPr>
    <w:rPr>
      <w:rFonts w:ascii="Tahoma" w:hAnsi="Tahoma" w:cs="Tahoma"/>
      <w:sz w:val="16"/>
      <w:szCs w:val="16"/>
    </w:rPr>
  </w:style>
  <w:style w:type="character" w:styleId="1280">
    <w:name w:val="Table Text 1 Char"/>
    <w:next w:val="1280"/>
    <w:link w:val="1268"/>
    <w:pPr>
      <w:pBdr/>
      <w:spacing/>
      <w:ind/>
    </w:pPr>
    <w:rPr>
      <w:rFonts w:ascii="Arial" w:hAnsi="Arial" w:cs="Arial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VSII Template CV_QA member (3).dot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VSII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thaint</dc:creator>
  <cp:revision>279</cp:revision>
  <dcterms:created xsi:type="dcterms:W3CDTF">2010-03-26T02:00:00Z</dcterms:created>
  <dcterms:modified xsi:type="dcterms:W3CDTF">2026-01-05T04:02:41Z</dcterms:modified>
  <cp:version>983040</cp:version>
</cp:coreProperties>
</file>